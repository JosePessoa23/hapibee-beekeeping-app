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64140C" w14:textId="3EAAF5A0" w:rsidR="00B65F1E" w:rsidRPr="007B04B7" w:rsidRDefault="00872949" w:rsidP="003E5069">
      <w:pPr>
        <w:pStyle w:val="Title"/>
        <w:rPr>
          <w:rFonts w:ascii="Calibri" w:hAnsi="Calibri" w:cs="Calibri"/>
        </w:rPr>
      </w:pPr>
      <w:bookmarkStart w:id="0" w:name="_Hlk155499302"/>
      <w:bookmarkEnd w:id="0"/>
      <w:r w:rsidRPr="007B04B7">
        <w:rPr>
          <w:rFonts w:ascii="Calibri" w:hAnsi="Calibri" w:cs="Calibri"/>
        </w:rPr>
        <w:t>ENGREQ</w:t>
      </w:r>
    </w:p>
    <w:p w14:paraId="4A61FB22" w14:textId="77777777" w:rsidR="002578C0" w:rsidRDefault="00E05E31" w:rsidP="003E5069">
      <w:pPr>
        <w:pStyle w:val="Subtitle"/>
        <w:rPr>
          <w:rFonts w:ascii="Calibri" w:hAnsi="Calibri" w:cs="Calibri"/>
        </w:rPr>
      </w:pPr>
      <w:r w:rsidRPr="007B04B7">
        <w:rPr>
          <w:rFonts w:ascii="Calibri" w:hAnsi="Calibri" w:cs="Calibri"/>
        </w:rPr>
        <w:t>ISEP – Mestrado em Engenharia Informática</w:t>
      </w:r>
    </w:p>
    <w:p w14:paraId="4F1883BC" w14:textId="77777777" w:rsidR="005C7AE0" w:rsidRDefault="005C7AE0" w:rsidP="005C7AE0"/>
    <w:p w14:paraId="018525DD" w14:textId="77777777" w:rsidR="005C7AE0" w:rsidRDefault="005C7AE0" w:rsidP="005C7AE0"/>
    <w:p w14:paraId="5F5CD3C6" w14:textId="77777777" w:rsidR="005C7AE0" w:rsidRDefault="005C7AE0" w:rsidP="005C7AE0"/>
    <w:p w14:paraId="1DCF9592" w14:textId="77777777" w:rsidR="005C7AE0" w:rsidRDefault="005C7AE0" w:rsidP="005C7AE0"/>
    <w:p w14:paraId="1AFE45D2" w14:textId="77777777" w:rsidR="005C7AE0" w:rsidRPr="005F747C" w:rsidRDefault="005C7AE0" w:rsidP="00FE1A7A">
      <w:pPr>
        <w:ind w:left="0"/>
        <w:rPr>
          <w:rFonts w:ascii="Calibri" w:hAnsi="Calibri" w:cs="Calibri"/>
          <w:b/>
        </w:rPr>
      </w:pPr>
    </w:p>
    <w:p w14:paraId="22A63CF9" w14:textId="77777777" w:rsidR="00D20459" w:rsidRPr="005F747C" w:rsidRDefault="00D20459" w:rsidP="005C7AE0">
      <w:pPr>
        <w:ind w:left="0"/>
        <w:rPr>
          <w:rFonts w:ascii="Calibri" w:hAnsi="Calibri" w:cs="Calibri"/>
        </w:rPr>
      </w:pPr>
    </w:p>
    <w:p w14:paraId="5E7DCF42" w14:textId="77777777" w:rsidR="00D20459" w:rsidRPr="005F747C" w:rsidRDefault="00D20459" w:rsidP="00D20459">
      <w:pPr>
        <w:rPr>
          <w:rFonts w:ascii="Calibri" w:hAnsi="Calibri" w:cs="Calibri"/>
        </w:rPr>
      </w:pPr>
    </w:p>
    <w:p w14:paraId="1B84F6AA" w14:textId="77777777" w:rsidR="00D20459" w:rsidRPr="005F747C" w:rsidRDefault="00D20459" w:rsidP="00D20459">
      <w:pPr>
        <w:rPr>
          <w:rFonts w:ascii="Calibri" w:hAnsi="Calibri" w:cs="Calibri"/>
        </w:rPr>
      </w:pPr>
    </w:p>
    <w:p w14:paraId="56F78982" w14:textId="77777777" w:rsidR="00D20459" w:rsidRPr="005F747C" w:rsidRDefault="00D20459" w:rsidP="00D20459">
      <w:pPr>
        <w:rPr>
          <w:rFonts w:ascii="Calibri" w:hAnsi="Calibri" w:cs="Calibri"/>
        </w:rPr>
      </w:pPr>
    </w:p>
    <w:p w14:paraId="71633171" w14:textId="77777777" w:rsidR="0066712E" w:rsidRPr="005F747C" w:rsidRDefault="0066712E" w:rsidP="00D20459">
      <w:pPr>
        <w:rPr>
          <w:rFonts w:ascii="Calibri" w:hAnsi="Calibri" w:cs="Calibri"/>
        </w:rPr>
      </w:pPr>
    </w:p>
    <w:p w14:paraId="056CA780" w14:textId="77777777" w:rsidR="0066712E" w:rsidRPr="005F747C" w:rsidRDefault="0066712E" w:rsidP="00D20459">
      <w:pPr>
        <w:rPr>
          <w:rFonts w:ascii="Calibri" w:hAnsi="Calibri" w:cs="Calibri"/>
        </w:rPr>
      </w:pPr>
    </w:p>
    <w:p w14:paraId="34629F42" w14:textId="77777777" w:rsidR="0066712E" w:rsidRPr="005F747C" w:rsidRDefault="0066712E" w:rsidP="00D20459">
      <w:pPr>
        <w:rPr>
          <w:rFonts w:ascii="Calibri" w:hAnsi="Calibri" w:cs="Calibri"/>
        </w:rPr>
      </w:pPr>
    </w:p>
    <w:p w14:paraId="468484F0" w14:textId="77777777" w:rsidR="00D20459" w:rsidRPr="005F747C" w:rsidRDefault="00D20459" w:rsidP="007F74E7">
      <w:pPr>
        <w:ind w:left="0"/>
        <w:rPr>
          <w:rFonts w:ascii="Calibri" w:hAnsi="Calibri" w:cs="Calibri"/>
        </w:rPr>
        <w:sectPr w:rsidR="00D20459" w:rsidRPr="005F747C" w:rsidSect="005E2EE3">
          <w:headerReference w:type="default" r:id="rId12"/>
          <w:footerReference w:type="default" r:id="rId13"/>
          <w:footerReference w:type="first" r:id="rId14"/>
          <w:pgSz w:w="12240" w:h="15840" w:code="1"/>
          <w:pgMar w:top="1152" w:right="1253" w:bottom="2160" w:left="1253" w:header="720" w:footer="1296" w:gutter="0"/>
          <w:pgNumType w:start="0"/>
          <w:cols w:space="720"/>
          <w:titlePg/>
          <w:docGrid w:linePitch="360"/>
        </w:sectPr>
      </w:pPr>
    </w:p>
    <w:p w14:paraId="64ECBC7C" w14:textId="6AB1C7B7" w:rsidR="005E2EE3" w:rsidRPr="005F747C" w:rsidRDefault="005E2EE3" w:rsidP="007F74E7">
      <w:pPr>
        <w:ind w:left="0"/>
        <w:rPr>
          <w:rFonts w:ascii="Calibri" w:hAnsi="Calibri" w:cs="Calibri"/>
        </w:rPr>
      </w:pPr>
    </w:p>
    <w:sdt>
      <w:sdtPr>
        <w:rPr>
          <w:rFonts w:ascii="Calibri" w:hAnsi="Calibri" w:cs="Calibri"/>
        </w:rPr>
        <w:id w:val="345680890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6907BDF5" w14:textId="77777777" w:rsidR="005E2EE3" w:rsidRPr="007B04B7" w:rsidRDefault="005E2EE3" w:rsidP="005E2EE3">
          <w:pPr>
            <w:rPr>
              <w:rFonts w:ascii="Calibri" w:hAnsi="Calibri" w:cs="Calibri"/>
            </w:rPr>
          </w:pPr>
        </w:p>
        <w:p w14:paraId="690F42D5" w14:textId="77777777" w:rsidR="005E2EE3" w:rsidRPr="007B04B7" w:rsidRDefault="005E2EE3" w:rsidP="005E2EE3">
          <w:pPr>
            <w:ind w:left="0"/>
            <w:rPr>
              <w:rFonts w:ascii="Calibri" w:hAnsi="Calibri" w:cs="Calibri"/>
              <w:lang w:val="en-US"/>
            </w:rPr>
          </w:pPr>
          <w:r w:rsidRPr="007B04B7">
            <w:rPr>
              <w:rFonts w:ascii="Calibri" w:hAnsi="Calibri" w:cs="Calibri"/>
              <w:noProof/>
            </w:rPr>
            <mc:AlternateContent>
              <mc:Choice Requires="wps">
                <w:drawing>
                  <wp:anchor distT="0" distB="0" distL="182880" distR="182880" simplePos="0" relativeHeight="251658241" behindDoc="0" locked="0" layoutInCell="1" allowOverlap="1" wp14:anchorId="3F1DB88D" wp14:editId="723DC69F">
                    <wp:simplePos x="0" y="0"/>
                    <wp:positionH relativeFrom="margin">
                      <wp:posOffset>473075</wp:posOffset>
                    </wp:positionH>
                    <wp:positionV relativeFrom="page">
                      <wp:posOffset>3783330</wp:posOffset>
                    </wp:positionV>
                    <wp:extent cx="5990590" cy="1922780"/>
                    <wp:effectExtent l="0" t="0" r="10160" b="127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90590" cy="192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A6F854" w14:textId="6E248164" w:rsidR="00A20C24" w:rsidRPr="00FE1A7A" w:rsidRDefault="00000000" w:rsidP="00FE1A7A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D6615C" w:themeColor="accent1"/>
                                    <w:sz w:val="56"/>
                                    <w:szCs w:val="56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color w:val="D6615C" w:themeColor="accent1"/>
                                      <w:sz w:val="56"/>
                                      <w:szCs w:val="56"/>
                                      <w:lang w:val="pt-PT"/>
                                    </w:rPr>
                                    <w:alias w:val="Title"/>
                                    <w:tag w:val=""/>
                                    <w:id w:val="-91878688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3565D1" w:rsidRPr="007B12B6">
                                      <w:rPr>
                                        <w:color w:val="D6615C" w:themeColor="accent1"/>
                                        <w:sz w:val="56"/>
                                        <w:szCs w:val="56"/>
                                        <w:lang w:val="pt-PT"/>
                                      </w:rPr>
                                      <w:t>Engenharia de requisitos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E17E00" w:themeColor="accent5"/>
                                    <w:sz w:val="24"/>
                                    <w:szCs w:val="24"/>
                                    <w:lang w:val="pt-PT"/>
                                  </w:rPr>
                                  <w:alias w:val="Author"/>
                                  <w:tag w:val=""/>
                                  <w:id w:val="817921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291886F" w14:textId="0BC5413F" w:rsidR="00A20C24" w:rsidRPr="00D9367B" w:rsidRDefault="00D9367B" w:rsidP="005E2EE3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E17E00" w:themeColor="accent5"/>
                                        <w:sz w:val="24"/>
                                        <w:szCs w:val="24"/>
                                        <w:lang w:val="pt-PT"/>
                                      </w:rPr>
                                    </w:pPr>
                                    <w:r w:rsidRPr="00D9367B">
                                      <w:rPr>
                                        <w:caps/>
                                        <w:color w:val="E17E00" w:themeColor="accent5"/>
                                        <w:sz w:val="24"/>
                                        <w:szCs w:val="24"/>
                                        <w:lang w:val="pt-PT"/>
                                      </w:rPr>
                                      <w:t>1201000 Bruno Ribeiro 1201001 Carlos Rodrigues 1201007 José Pessoa</w:t>
                                    </w:r>
                                    <w:r>
                                      <w:rPr>
                                        <w:caps/>
                                        <w:color w:val="E17E00" w:themeColor="accent5"/>
                                        <w:sz w:val="24"/>
                                        <w:szCs w:val="24"/>
                                        <w:lang w:val="pt-PT"/>
                                      </w:rPr>
                                      <w:t xml:space="preserve">     </w:t>
                                    </w:r>
                                    <w:r w:rsidRPr="00D9367B">
                                      <w:rPr>
                                        <w:caps/>
                                        <w:color w:val="E17E00" w:themeColor="accent5"/>
                                        <w:sz w:val="24"/>
                                        <w:szCs w:val="24"/>
                                        <w:lang w:val="pt-PT"/>
                                      </w:rPr>
                                      <w:t xml:space="preserve"> 1201477</w:t>
                                    </w:r>
                                    <w:r>
                                      <w:rPr>
                                        <w:caps/>
                                        <w:color w:val="E17E00" w:themeColor="accent5"/>
                                        <w:sz w:val="24"/>
                                        <w:szCs w:val="24"/>
                                        <w:lang w:val="pt-PT"/>
                                      </w:rPr>
                                      <w:t xml:space="preserve"> Francisco Borges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F1DB88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37.25pt;margin-top:297.9pt;width:471.7pt;height:151.4pt;z-index:251658241;visibility:visible;mso-wrap-style:square;mso-width-percent:0;mso-height-percent: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" filled="f" stroked="f" strokeweight=".5pt">
                    <v:textbox inset="0,0,0,0">
                      <w:txbxContent>
                        <w:p w14:paraId="4AA6F854" w14:textId="6E248164" w:rsidR="00A20C24" w:rsidRPr="00FE1A7A" w:rsidRDefault="00000000" w:rsidP="00FE1A7A">
                          <w:pPr>
                            <w:pStyle w:val="NoSpacing"/>
                            <w:spacing w:before="40" w:after="560" w:line="216" w:lineRule="auto"/>
                            <w:rPr>
                              <w:color w:val="D6615C" w:themeColor="accent1"/>
                              <w:sz w:val="56"/>
                              <w:szCs w:val="56"/>
                              <w:lang w:val="pt-PT"/>
                            </w:rPr>
                          </w:pPr>
                          <w:sdt>
                            <w:sdtPr>
                              <w:rPr>
                                <w:color w:val="D6615C" w:themeColor="accent1"/>
                                <w:sz w:val="56"/>
                                <w:szCs w:val="56"/>
                                <w:lang w:val="pt-PT"/>
                              </w:rPr>
                              <w:alias w:val="Title"/>
                              <w:tag w:val=""/>
                              <w:id w:val="-91878688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3565D1" w:rsidRPr="007B12B6">
                                <w:rPr>
                                  <w:color w:val="D6615C" w:themeColor="accent1"/>
                                  <w:sz w:val="56"/>
                                  <w:szCs w:val="56"/>
                                  <w:lang w:val="pt-PT"/>
                                </w:rPr>
                                <w:t>Engenharia de requisitos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E17E00" w:themeColor="accent5"/>
                              <w:sz w:val="24"/>
                              <w:szCs w:val="24"/>
                              <w:lang w:val="pt-PT"/>
                            </w:rPr>
                            <w:alias w:val="Author"/>
                            <w:tag w:val=""/>
                            <w:id w:val="817921076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291886F" w14:textId="0BC5413F" w:rsidR="00A20C24" w:rsidRPr="00D9367B" w:rsidRDefault="00D9367B" w:rsidP="005E2EE3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E17E00" w:themeColor="accent5"/>
                                  <w:sz w:val="24"/>
                                  <w:szCs w:val="24"/>
                                  <w:lang w:val="pt-PT"/>
                                </w:rPr>
                              </w:pPr>
                              <w:r w:rsidRPr="00D9367B">
                                <w:rPr>
                                  <w:caps/>
                                  <w:color w:val="E17E00" w:themeColor="accent5"/>
                                  <w:sz w:val="24"/>
                                  <w:szCs w:val="24"/>
                                  <w:lang w:val="pt-PT"/>
                                </w:rPr>
                                <w:t>1201000 Bruno Ribeiro 1201001 Carlos Rodrigues 1201007 José Pessoa</w:t>
                              </w:r>
                              <w:r>
                                <w:rPr>
                                  <w:caps/>
                                  <w:color w:val="E17E00" w:themeColor="accent5"/>
                                  <w:sz w:val="24"/>
                                  <w:szCs w:val="24"/>
                                  <w:lang w:val="pt-PT"/>
                                </w:rPr>
                                <w:t xml:space="preserve">     </w:t>
                              </w:r>
                              <w:r w:rsidRPr="00D9367B">
                                <w:rPr>
                                  <w:caps/>
                                  <w:color w:val="E17E00" w:themeColor="accent5"/>
                                  <w:sz w:val="24"/>
                                  <w:szCs w:val="24"/>
                                  <w:lang w:val="pt-PT"/>
                                </w:rPr>
                                <w:t xml:space="preserve"> 1201477</w:t>
                              </w:r>
                              <w:r>
                                <w:rPr>
                                  <w:caps/>
                                  <w:color w:val="E17E00" w:themeColor="accent5"/>
                                  <w:sz w:val="24"/>
                                  <w:szCs w:val="24"/>
                                  <w:lang w:val="pt-PT"/>
                                </w:rPr>
                                <w:t xml:space="preserve"> Francisco Borges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7B04B7">
            <w:rPr>
              <w:rFonts w:ascii="Calibri" w:hAnsi="Calibri" w:cs="Calibri"/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46F9C197" wp14:editId="76849332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045022992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11-02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CEF3537" w14:textId="32BFAFBA" w:rsidR="00A20C24" w:rsidRDefault="00400DF4" w:rsidP="005E2EE3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46F9C197" id="Rectangle 132" o:spid="_x0000_s1027" style="position:absolute;margin-left:-4.4pt;margin-top:0;width:46.8pt;height:77.75pt;z-index:251658240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d6615c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045022992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11-02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CEF3537" w14:textId="32BFAFBA" w:rsidR="00A20C24" w:rsidRDefault="00400DF4" w:rsidP="005E2EE3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38779452">
            <w:rPr>
              <w:rFonts w:ascii="Calibri" w:hAnsi="Calibri" w:cs="Calibri"/>
              <w:b/>
              <w:bCs/>
              <w:lang w:val="en-US"/>
            </w:rPr>
            <w:br w:type="page"/>
          </w:r>
        </w:p>
      </w:sdtContent>
    </w:sdt>
    <w:p w14:paraId="0983D5A0" w14:textId="77777777" w:rsidR="00B02226" w:rsidRPr="007B04B7" w:rsidRDefault="00B02226">
      <w:pPr>
        <w:ind w:left="0"/>
        <w:rPr>
          <w:rFonts w:ascii="Calibri" w:hAnsi="Calibri" w:cs="Calibri"/>
          <w:lang w:val="en-US"/>
        </w:rPr>
      </w:pPr>
    </w:p>
    <w:p w14:paraId="21A71259" w14:textId="5BC1DD2D" w:rsidR="002A3C30" w:rsidRPr="00973F18" w:rsidRDefault="00CC7CBC" w:rsidP="00973F18">
      <w:pPr>
        <w:pStyle w:val="Title"/>
      </w:pPr>
      <w:r>
        <w:t>Índice</w:t>
      </w:r>
    </w:p>
    <w:sdt>
      <w:sdtPr>
        <w:rPr>
          <w:rFonts w:ascii="Calibri" w:eastAsiaTheme="minorHAnsi" w:hAnsi="Calibri" w:cs="Calibri"/>
          <w:color w:val="404040" w:themeColor="text1" w:themeTint="BF"/>
          <w:sz w:val="22"/>
          <w:szCs w:val="22"/>
          <w:lang w:eastAsia="ja-JP"/>
        </w:rPr>
        <w:id w:val="1468833410"/>
        <w:docPartObj>
          <w:docPartGallery w:val="Table of Contents"/>
          <w:docPartUnique/>
        </w:docPartObj>
      </w:sdtPr>
      <w:sdtContent>
        <w:p w14:paraId="2177B527" w14:textId="77777777" w:rsidR="002A3C30" w:rsidRPr="007B04B7" w:rsidRDefault="002A3C30" w:rsidP="694F8264">
          <w:pPr>
            <w:pStyle w:val="TOCHeading"/>
            <w:numPr>
              <w:ilvl w:val="0"/>
              <w:numId w:val="0"/>
            </w:numPr>
            <w:rPr>
              <w:rFonts w:ascii="Calibri" w:hAnsi="Calibri" w:cs="Calibri"/>
            </w:rPr>
          </w:pPr>
        </w:p>
        <w:p w14:paraId="4DF13DE2" w14:textId="74659D37" w:rsidR="00445D8E" w:rsidRDefault="671265B3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kern w:val="2"/>
              <w:lang w:eastAsia="pt-PT"/>
              <w14:ligatures w14:val="standardContextual"/>
            </w:rPr>
          </w:pPr>
          <w:r w:rsidRPr="007B04B7">
            <w:rPr>
              <w:rFonts w:ascii="Calibri" w:hAnsi="Calibri" w:cs="Calibri"/>
            </w:rPr>
            <w:fldChar w:fldCharType="begin"/>
          </w:r>
          <w:r w:rsidR="002A3C30" w:rsidRPr="007B04B7">
            <w:rPr>
              <w:rFonts w:ascii="Calibri" w:hAnsi="Calibri" w:cs="Calibri"/>
            </w:rPr>
            <w:instrText>TOC \o "1-3" \h \z \u</w:instrText>
          </w:r>
          <w:r w:rsidRPr="007B04B7">
            <w:rPr>
              <w:rFonts w:ascii="Calibri" w:hAnsi="Calibri" w:cs="Calibri"/>
            </w:rPr>
            <w:fldChar w:fldCharType="separate"/>
          </w:r>
          <w:hyperlink w:anchor="_Toc155544752" w:history="1">
            <w:r w:rsidR="00445D8E" w:rsidRPr="00917E6D">
              <w:rPr>
                <w:rStyle w:val="Hyperlink"/>
                <w:rFonts w:ascii="Calibri" w:hAnsi="Calibri" w:cs="Calibri"/>
                <w:noProof/>
              </w:rPr>
              <w:t>1</w:t>
            </w:r>
            <w:r w:rsidR="00445D8E">
              <w:rPr>
                <w:rFonts w:eastAsiaTheme="minorEastAsia"/>
                <w:noProof/>
                <w:color w:val="auto"/>
                <w:kern w:val="2"/>
                <w:lang w:eastAsia="pt-PT"/>
                <w14:ligatures w14:val="standardContextual"/>
              </w:rPr>
              <w:tab/>
            </w:r>
            <w:r w:rsidR="00445D8E" w:rsidRPr="00917E6D">
              <w:rPr>
                <w:rStyle w:val="Hyperlink"/>
                <w:rFonts w:ascii="Calibri" w:hAnsi="Calibri" w:cs="Calibri"/>
                <w:noProof/>
              </w:rPr>
              <w:t>Introdução</w:t>
            </w:r>
            <w:r w:rsidR="00445D8E">
              <w:rPr>
                <w:noProof/>
                <w:webHidden/>
              </w:rPr>
              <w:tab/>
            </w:r>
            <w:r w:rsidR="00445D8E">
              <w:rPr>
                <w:noProof/>
                <w:webHidden/>
              </w:rPr>
              <w:fldChar w:fldCharType="begin"/>
            </w:r>
            <w:r w:rsidR="00445D8E">
              <w:rPr>
                <w:noProof/>
                <w:webHidden/>
              </w:rPr>
              <w:instrText xml:space="preserve"> PAGEREF _Toc155544752 \h </w:instrText>
            </w:r>
            <w:r w:rsidR="00445D8E">
              <w:rPr>
                <w:noProof/>
                <w:webHidden/>
              </w:rPr>
            </w:r>
            <w:r w:rsidR="00445D8E">
              <w:rPr>
                <w:noProof/>
                <w:webHidden/>
              </w:rPr>
              <w:fldChar w:fldCharType="separate"/>
            </w:r>
            <w:r w:rsidR="001B4090">
              <w:rPr>
                <w:noProof/>
                <w:webHidden/>
              </w:rPr>
              <w:t>5</w:t>
            </w:r>
            <w:r w:rsidR="00445D8E">
              <w:rPr>
                <w:noProof/>
                <w:webHidden/>
              </w:rPr>
              <w:fldChar w:fldCharType="end"/>
            </w:r>
          </w:hyperlink>
        </w:p>
        <w:p w14:paraId="3ADFD33B" w14:textId="16A759E8" w:rsidR="00445D8E" w:rsidRDefault="00445D8E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kern w:val="2"/>
              <w:lang w:eastAsia="pt-PT"/>
              <w14:ligatures w14:val="standardContextual"/>
            </w:rPr>
          </w:pPr>
          <w:hyperlink w:anchor="_Toc155544753" w:history="1">
            <w:r w:rsidRPr="00917E6D">
              <w:rPr>
                <w:rStyle w:val="Hyperlink"/>
                <w:rFonts w:ascii="Calibri" w:hAnsi="Calibri" w:cs="Calibri"/>
                <w:noProof/>
              </w:rPr>
              <w:t>2</w:t>
            </w:r>
            <w:r>
              <w:rPr>
                <w:rFonts w:eastAsiaTheme="minorEastAsia"/>
                <w:noProof/>
                <w:color w:val="auto"/>
                <w:kern w:val="2"/>
                <w:lang w:eastAsia="pt-PT"/>
                <w14:ligatures w14:val="standardContextual"/>
              </w:rPr>
              <w:tab/>
            </w:r>
            <w:r w:rsidRPr="00917E6D">
              <w:rPr>
                <w:rStyle w:val="Hyperlink"/>
                <w:rFonts w:ascii="Calibri" w:hAnsi="Calibri" w:cs="Calibri"/>
                <w:noProof/>
              </w:rPr>
              <w:t>Funcionalidades do sistema e prioridades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_Toc155544753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409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746E4" w14:textId="43AAA5F8" w:rsidR="00445D8E" w:rsidRDefault="00445D8E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kern w:val="2"/>
              <w:lang w:eastAsia="pt-PT"/>
              <w14:ligatures w14:val="standardContextual"/>
            </w:rPr>
          </w:pPr>
          <w:hyperlink w:anchor="_Toc155544754" w:history="1">
            <w:r w:rsidRPr="00917E6D">
              <w:rPr>
                <w:rStyle w:val="Hyperlink"/>
                <w:rFonts w:ascii="Calibri" w:hAnsi="Calibri" w:cs="Calibri"/>
                <w:noProof/>
              </w:rPr>
              <w:t>3</w:t>
            </w:r>
            <w:r>
              <w:rPr>
                <w:rFonts w:eastAsiaTheme="minorEastAsia"/>
                <w:noProof/>
                <w:color w:val="auto"/>
                <w:kern w:val="2"/>
                <w:lang w:eastAsia="pt-PT"/>
                <w14:ligatures w14:val="standardContextual"/>
              </w:rPr>
              <w:tab/>
            </w:r>
            <w:r w:rsidRPr="00917E6D">
              <w:rPr>
                <w:rStyle w:val="Hyperlink"/>
                <w:rFonts w:ascii="Calibri" w:hAnsi="Calibri" w:cs="Calibri"/>
                <w:noProof/>
              </w:rPr>
              <w:t>Tecnologias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_Toc155544754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409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7651C" w14:textId="1F94B244" w:rsidR="00445D8E" w:rsidRDefault="00445D8E">
          <w:pPr>
            <w:pStyle w:val="TOC1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kern w:val="2"/>
              <w:lang w:eastAsia="pt-PT"/>
              <w14:ligatures w14:val="standardContextual"/>
            </w:rPr>
          </w:pPr>
          <w:hyperlink w:anchor="_Toc155544755" w:history="1">
            <w:r w:rsidRPr="00917E6D">
              <w:rPr>
                <w:rStyle w:val="Hyperlink"/>
                <w:rFonts w:ascii="Calibri" w:hAnsi="Calibri" w:cs="Calibri"/>
                <w:noProof/>
              </w:rPr>
              <w:t>3.1</w:t>
            </w:r>
            <w:r>
              <w:rPr>
                <w:rFonts w:eastAsiaTheme="minorEastAsia"/>
                <w:noProof/>
                <w:color w:val="auto"/>
                <w:kern w:val="2"/>
                <w:lang w:eastAsia="pt-PT"/>
                <w14:ligatures w14:val="standardContextual"/>
              </w:rPr>
              <w:tab/>
            </w:r>
            <w:r w:rsidRPr="00917E6D">
              <w:rPr>
                <w:rStyle w:val="Hyperlink"/>
                <w:rFonts w:ascii="Calibri" w:hAnsi="Calibri" w:cs="Calibri"/>
                <w:noProof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_Toc155544755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409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E9334" w14:textId="3DCA39D1" w:rsidR="00445D8E" w:rsidRDefault="00445D8E">
          <w:pPr>
            <w:pStyle w:val="TOC1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kern w:val="2"/>
              <w:lang w:eastAsia="pt-PT"/>
              <w14:ligatures w14:val="standardContextual"/>
            </w:rPr>
          </w:pPr>
          <w:hyperlink w:anchor="_Toc155544756" w:history="1">
            <w:r w:rsidRPr="00917E6D">
              <w:rPr>
                <w:rStyle w:val="Hyperlink"/>
                <w:rFonts w:ascii="Calibri" w:hAnsi="Calibri" w:cs="Calibri"/>
                <w:noProof/>
              </w:rPr>
              <w:t>3.2</w:t>
            </w:r>
            <w:r>
              <w:rPr>
                <w:rFonts w:eastAsiaTheme="minorEastAsia"/>
                <w:noProof/>
                <w:color w:val="auto"/>
                <w:kern w:val="2"/>
                <w:lang w:eastAsia="pt-PT"/>
                <w14:ligatures w14:val="standardContextual"/>
              </w:rPr>
              <w:tab/>
            </w:r>
            <w:r w:rsidRPr="00917E6D">
              <w:rPr>
                <w:rStyle w:val="Hyperlink"/>
                <w:rFonts w:ascii="Calibri" w:hAnsi="Calibri" w:cs="Calibri"/>
                <w:noProof/>
              </w:rPr>
              <w:t>Spring Boot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_Toc155544756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409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1F5ED" w14:textId="5F5F71C7" w:rsidR="00445D8E" w:rsidRDefault="00445D8E">
          <w:pPr>
            <w:pStyle w:val="TOC1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kern w:val="2"/>
              <w:lang w:eastAsia="pt-PT"/>
              <w14:ligatures w14:val="standardContextual"/>
            </w:rPr>
          </w:pPr>
          <w:hyperlink w:anchor="_Toc155544757" w:history="1">
            <w:r w:rsidRPr="00917E6D">
              <w:rPr>
                <w:rStyle w:val="Hyperlink"/>
                <w:rFonts w:ascii="Calibri" w:hAnsi="Calibri" w:cs="Calibri"/>
                <w:noProof/>
              </w:rPr>
              <w:t>3.3</w:t>
            </w:r>
            <w:r>
              <w:rPr>
                <w:rFonts w:eastAsiaTheme="minorEastAsia"/>
                <w:noProof/>
                <w:color w:val="auto"/>
                <w:kern w:val="2"/>
                <w:lang w:eastAsia="pt-PT"/>
                <w14:ligatures w14:val="standardContextual"/>
              </w:rPr>
              <w:tab/>
            </w:r>
            <w:r w:rsidRPr="00917E6D">
              <w:rPr>
                <w:rStyle w:val="Hyperlink"/>
                <w:rFonts w:ascii="Calibri" w:hAnsi="Calibri" w:cs="Calibri"/>
                <w:noProof/>
              </w:rPr>
              <w:t>React Native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_Toc155544757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409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45C3E" w14:textId="7AB88E01" w:rsidR="00445D8E" w:rsidRDefault="00445D8E">
          <w:pPr>
            <w:pStyle w:val="TOC1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kern w:val="2"/>
              <w:lang w:eastAsia="pt-PT"/>
              <w14:ligatures w14:val="standardContextual"/>
            </w:rPr>
          </w:pPr>
          <w:hyperlink w:anchor="_Toc155544758" w:history="1">
            <w:r w:rsidRPr="00917E6D">
              <w:rPr>
                <w:rStyle w:val="Hyperlink"/>
                <w:rFonts w:ascii="Calibri" w:hAnsi="Calibri" w:cs="Calibri"/>
                <w:noProof/>
              </w:rPr>
              <w:t>3.4</w:t>
            </w:r>
            <w:r>
              <w:rPr>
                <w:rFonts w:eastAsiaTheme="minorEastAsia"/>
                <w:noProof/>
                <w:color w:val="auto"/>
                <w:kern w:val="2"/>
                <w:lang w:eastAsia="pt-PT"/>
                <w14:ligatures w14:val="standardContextual"/>
              </w:rPr>
              <w:tab/>
            </w:r>
            <w:r w:rsidRPr="00917E6D">
              <w:rPr>
                <w:rStyle w:val="Hyperlink"/>
                <w:rFonts w:ascii="Calibri" w:hAnsi="Calibri" w:cs="Calibri"/>
                <w:noProof/>
              </w:rPr>
              <w:t>Bcrypt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_Toc155544758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409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37384" w14:textId="71E3060E" w:rsidR="00445D8E" w:rsidRDefault="00445D8E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kern w:val="2"/>
              <w:lang w:eastAsia="pt-PT"/>
              <w14:ligatures w14:val="standardContextual"/>
            </w:rPr>
          </w:pPr>
          <w:hyperlink w:anchor="_Toc155544759" w:history="1">
            <w:r w:rsidRPr="00917E6D">
              <w:rPr>
                <w:rStyle w:val="Hyperlink"/>
                <w:rFonts w:ascii="Calibri" w:hAnsi="Calibri" w:cs="Calibri"/>
                <w:noProof/>
              </w:rPr>
              <w:t>4</w:t>
            </w:r>
            <w:r>
              <w:rPr>
                <w:rFonts w:eastAsiaTheme="minorEastAsia"/>
                <w:noProof/>
                <w:color w:val="auto"/>
                <w:kern w:val="2"/>
                <w:lang w:eastAsia="pt-PT"/>
                <w14:ligatures w14:val="standardContextual"/>
              </w:rPr>
              <w:tab/>
            </w:r>
            <w:r w:rsidRPr="00917E6D">
              <w:rPr>
                <w:rStyle w:val="Hyperlink"/>
                <w:rFonts w:ascii="Calibri" w:hAnsi="Calibri" w:cs="Calibri"/>
                <w:noProof/>
              </w:rPr>
              <w:t>Sprint Planning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_Toc155544759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409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36340" w14:textId="2D7C191E" w:rsidR="00445D8E" w:rsidRDefault="00445D8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kern w:val="2"/>
              <w:lang w:eastAsia="pt-PT"/>
              <w14:ligatures w14:val="standardContextual"/>
            </w:rPr>
          </w:pPr>
          <w:hyperlink w:anchor="_Toc155544760" w:history="1">
            <w:r w:rsidRPr="00917E6D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color w:val="auto"/>
                <w:kern w:val="2"/>
                <w:lang w:eastAsia="pt-PT"/>
                <w14:ligatures w14:val="standardContextual"/>
              </w:rPr>
              <w:tab/>
            </w:r>
            <w:r w:rsidRPr="00917E6D">
              <w:rPr>
                <w:rStyle w:val="Hyperlink"/>
                <w:noProof/>
              </w:rPr>
              <w:t>Sprint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_Toc155544760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409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34EFD" w14:textId="7D28F753" w:rsidR="00445D8E" w:rsidRDefault="00445D8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kern w:val="2"/>
              <w:lang w:eastAsia="pt-PT"/>
              <w14:ligatures w14:val="standardContextual"/>
            </w:rPr>
          </w:pPr>
          <w:hyperlink w:anchor="_Toc155544761" w:history="1">
            <w:r w:rsidRPr="00917E6D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color w:val="auto"/>
                <w:kern w:val="2"/>
                <w:lang w:eastAsia="pt-PT"/>
                <w14:ligatures w14:val="standardContextual"/>
              </w:rPr>
              <w:tab/>
            </w:r>
            <w:r w:rsidRPr="00917E6D">
              <w:rPr>
                <w:rStyle w:val="Hyperlink"/>
                <w:noProof/>
              </w:rPr>
              <w:t>Sprint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_Toc155544761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409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A175A" w14:textId="04130F8A" w:rsidR="00445D8E" w:rsidRDefault="00445D8E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kern w:val="2"/>
              <w:lang w:eastAsia="pt-PT"/>
              <w14:ligatures w14:val="standardContextual"/>
            </w:rPr>
          </w:pPr>
          <w:hyperlink w:anchor="_Toc155544762" w:history="1">
            <w:r w:rsidRPr="00917E6D">
              <w:rPr>
                <w:rStyle w:val="Hyperlink"/>
                <w:rFonts w:ascii="Calibri" w:hAnsi="Calibri" w:cs="Calibri"/>
                <w:noProof/>
                <w:lang w:val="en-US"/>
              </w:rPr>
              <w:t>5</w:t>
            </w:r>
            <w:r>
              <w:rPr>
                <w:rFonts w:eastAsiaTheme="minorEastAsia"/>
                <w:noProof/>
                <w:color w:val="auto"/>
                <w:kern w:val="2"/>
                <w:lang w:eastAsia="pt-PT"/>
                <w14:ligatures w14:val="standardContextual"/>
              </w:rPr>
              <w:tab/>
            </w:r>
            <w:r w:rsidRPr="00917E6D">
              <w:rPr>
                <w:rStyle w:val="Hyperlink"/>
                <w:rFonts w:ascii="Calibri" w:hAnsi="Calibri" w:cs="Calibri"/>
                <w:noProof/>
              </w:rPr>
              <w:t>Regras de commit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_Toc155544762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409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EB08F" w14:textId="612FD0C8" w:rsidR="00445D8E" w:rsidRDefault="00445D8E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kern w:val="2"/>
              <w:lang w:eastAsia="pt-PT"/>
              <w14:ligatures w14:val="standardContextual"/>
            </w:rPr>
          </w:pPr>
          <w:hyperlink w:anchor="_Toc155544763" w:history="1">
            <w:r w:rsidRPr="00917E6D">
              <w:rPr>
                <w:rStyle w:val="Hyperlink"/>
                <w:rFonts w:ascii="Calibri" w:hAnsi="Calibri" w:cs="Calibri"/>
                <w:noProof/>
              </w:rPr>
              <w:t>6</w:t>
            </w:r>
            <w:r>
              <w:rPr>
                <w:rFonts w:eastAsiaTheme="minorEastAsia"/>
                <w:noProof/>
                <w:color w:val="auto"/>
                <w:kern w:val="2"/>
                <w:lang w:eastAsia="pt-PT"/>
                <w14:ligatures w14:val="standardContextual"/>
              </w:rPr>
              <w:tab/>
            </w:r>
            <w:r w:rsidRPr="00917E6D">
              <w:rPr>
                <w:rStyle w:val="Hyperlink"/>
                <w:rFonts w:ascii="Calibri" w:hAnsi="Calibri" w:cs="Calibri"/>
                <w:noProof/>
              </w:rPr>
              <w:t>Modelo de domínio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_Toc155544763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409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84820" w14:textId="2213BB5E" w:rsidR="00445D8E" w:rsidRDefault="00445D8E">
          <w:pPr>
            <w:pStyle w:val="TOC1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kern w:val="2"/>
              <w:lang w:eastAsia="pt-PT"/>
              <w14:ligatures w14:val="standardContextual"/>
            </w:rPr>
          </w:pPr>
          <w:hyperlink w:anchor="_Toc155544764" w:history="1">
            <w:r w:rsidRPr="00917E6D">
              <w:rPr>
                <w:rStyle w:val="Hyperlink"/>
                <w:rFonts w:ascii="Calibri" w:hAnsi="Calibri" w:cs="Calibri"/>
                <w:noProof/>
              </w:rPr>
              <w:t>6.1</w:t>
            </w:r>
            <w:r>
              <w:rPr>
                <w:rFonts w:eastAsiaTheme="minorEastAsia"/>
                <w:noProof/>
                <w:color w:val="auto"/>
                <w:kern w:val="2"/>
                <w:lang w:eastAsia="pt-PT"/>
                <w14:ligatures w14:val="standardContextual"/>
              </w:rPr>
              <w:tab/>
            </w:r>
            <w:r w:rsidRPr="00917E6D">
              <w:rPr>
                <w:rStyle w:val="Hyperlink"/>
                <w:rFonts w:ascii="Calibri" w:hAnsi="Calibri" w:cs="Calibri"/>
                <w:noProof/>
              </w:rPr>
              <w:t>Agregado dos utilizadores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_Toc155544764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409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3B5DC" w14:textId="4933AD68" w:rsidR="00445D8E" w:rsidRDefault="00445D8E">
          <w:pPr>
            <w:pStyle w:val="TOC1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kern w:val="2"/>
              <w:lang w:eastAsia="pt-PT"/>
              <w14:ligatures w14:val="standardContextual"/>
            </w:rPr>
          </w:pPr>
          <w:hyperlink w:anchor="_Toc155544765" w:history="1">
            <w:r w:rsidRPr="00917E6D">
              <w:rPr>
                <w:rStyle w:val="Hyperlink"/>
                <w:rFonts w:ascii="Calibri" w:hAnsi="Calibri" w:cs="Calibri"/>
                <w:noProof/>
              </w:rPr>
              <w:t>6.2</w:t>
            </w:r>
            <w:r>
              <w:rPr>
                <w:rFonts w:eastAsiaTheme="minorEastAsia"/>
                <w:noProof/>
                <w:color w:val="auto"/>
                <w:kern w:val="2"/>
                <w:lang w:eastAsia="pt-PT"/>
                <w14:ligatures w14:val="standardContextual"/>
              </w:rPr>
              <w:tab/>
            </w:r>
            <w:r w:rsidRPr="00917E6D">
              <w:rPr>
                <w:rStyle w:val="Hyperlink"/>
                <w:rFonts w:ascii="Calibri" w:hAnsi="Calibri" w:cs="Calibri"/>
                <w:noProof/>
              </w:rPr>
              <w:t>Agregado dos Apiários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_Toc155544765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409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4A8A5" w14:textId="6083CA54" w:rsidR="00445D8E" w:rsidRDefault="00445D8E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kern w:val="2"/>
              <w:lang w:eastAsia="pt-PT"/>
              <w14:ligatures w14:val="standardContextual"/>
            </w:rPr>
          </w:pPr>
          <w:hyperlink w:anchor="_Toc155544766" w:history="1">
            <w:r w:rsidRPr="00917E6D">
              <w:rPr>
                <w:rStyle w:val="Hyperlink"/>
                <w:rFonts w:ascii="Calibri" w:hAnsi="Calibri" w:cs="Calibri"/>
                <w:noProof/>
              </w:rPr>
              <w:t>7</w:t>
            </w:r>
            <w:r>
              <w:rPr>
                <w:rFonts w:eastAsiaTheme="minorEastAsia"/>
                <w:noProof/>
                <w:color w:val="auto"/>
                <w:kern w:val="2"/>
                <w:lang w:eastAsia="pt-PT"/>
                <w14:ligatures w14:val="standardContextual"/>
              </w:rPr>
              <w:tab/>
            </w:r>
            <w:r w:rsidRPr="00917E6D">
              <w:rPr>
                <w:rStyle w:val="Hyperlink"/>
                <w:rFonts w:ascii="Calibri" w:hAnsi="Calibri" w:cs="Calibri"/>
                <w:noProof/>
              </w:rPr>
              <w:t>Diagramas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_Toc155544766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409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66EBF" w14:textId="05EF6393" w:rsidR="00445D8E" w:rsidRDefault="00445D8E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kern w:val="2"/>
              <w:lang w:eastAsia="pt-PT"/>
              <w14:ligatures w14:val="standardContextual"/>
            </w:rPr>
          </w:pPr>
          <w:hyperlink w:anchor="_Toc155544767" w:history="1">
            <w:r w:rsidRPr="00917E6D">
              <w:rPr>
                <w:rStyle w:val="Hyperlink"/>
                <w:rFonts w:ascii="Calibri" w:hAnsi="Calibri" w:cs="Calibri"/>
                <w:noProof/>
                <w:lang w:val="en-US"/>
              </w:rPr>
              <w:t>8</w:t>
            </w:r>
            <w:r>
              <w:rPr>
                <w:rFonts w:eastAsiaTheme="minorEastAsia"/>
                <w:noProof/>
                <w:color w:val="auto"/>
                <w:kern w:val="2"/>
                <w:lang w:eastAsia="pt-PT"/>
                <w14:ligatures w14:val="standardContextual"/>
              </w:rPr>
              <w:tab/>
            </w:r>
            <w:r w:rsidRPr="00917E6D">
              <w:rPr>
                <w:rStyle w:val="Hyperlink"/>
                <w:rFonts w:ascii="Calibri" w:hAnsi="Calibri" w:cs="Calibri"/>
                <w:noProof/>
              </w:rPr>
              <w:t>User stories desenvolvidas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_Toc155544767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409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3870E" w14:textId="62EC39F5" w:rsidR="00445D8E" w:rsidRDefault="00445D8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kern w:val="2"/>
              <w:lang w:eastAsia="pt-PT"/>
              <w14:ligatures w14:val="standardContextual"/>
            </w:rPr>
          </w:pPr>
          <w:hyperlink w:anchor="_Toc155544768" w:history="1">
            <w:r w:rsidRPr="00917E6D">
              <w:rPr>
                <w:rStyle w:val="Hyperlink"/>
                <w:noProof/>
              </w:rPr>
              <w:t>8.1</w:t>
            </w:r>
            <w:r>
              <w:rPr>
                <w:rFonts w:eastAsiaTheme="minorEastAsia"/>
                <w:noProof/>
                <w:color w:val="auto"/>
                <w:kern w:val="2"/>
                <w:lang w:eastAsia="pt-PT"/>
                <w14:ligatures w14:val="standardContextual"/>
              </w:rPr>
              <w:tab/>
            </w:r>
            <w:r w:rsidRPr="00917E6D">
              <w:rPr>
                <w:rStyle w:val="Hyperlink"/>
                <w:noProof/>
              </w:rPr>
              <w:t>Como apicultor quero realizar a declaração anual de existências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_Toc155544768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409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0EC9F" w14:textId="7227699A" w:rsidR="00445D8E" w:rsidRDefault="00445D8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kern w:val="2"/>
              <w:lang w:eastAsia="pt-PT"/>
              <w14:ligatures w14:val="standardContextual"/>
            </w:rPr>
          </w:pPr>
          <w:hyperlink w:anchor="_Toc155544769" w:history="1">
            <w:r w:rsidRPr="00917E6D">
              <w:rPr>
                <w:rStyle w:val="Hyperlink"/>
                <w:noProof/>
              </w:rPr>
              <w:t>a)</w:t>
            </w:r>
            <w:r>
              <w:rPr>
                <w:rFonts w:eastAsiaTheme="minorEastAsia"/>
                <w:noProof/>
                <w:color w:val="auto"/>
                <w:kern w:val="2"/>
                <w:lang w:eastAsia="pt-PT"/>
                <w14:ligatures w14:val="standardContextual"/>
              </w:rPr>
              <w:tab/>
            </w:r>
            <w:r w:rsidRPr="00917E6D">
              <w:rPr>
                <w:rStyle w:val="Hyperlink"/>
                <w:noProof/>
              </w:rPr>
              <w:t>Responsável pelo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_Toc155544769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409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23CA4" w14:textId="5F605DCC" w:rsidR="00445D8E" w:rsidRDefault="00445D8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kern w:val="2"/>
              <w:lang w:eastAsia="pt-PT"/>
              <w14:ligatures w14:val="standardContextual"/>
            </w:rPr>
          </w:pPr>
          <w:hyperlink w:anchor="_Toc155544770" w:history="1">
            <w:r w:rsidRPr="00917E6D">
              <w:rPr>
                <w:rStyle w:val="Hyperlink"/>
                <w:noProof/>
              </w:rPr>
              <w:t>b)</w:t>
            </w:r>
            <w:r>
              <w:rPr>
                <w:rFonts w:eastAsiaTheme="minorEastAsia"/>
                <w:noProof/>
                <w:color w:val="auto"/>
                <w:kern w:val="2"/>
                <w:lang w:eastAsia="pt-PT"/>
                <w14:ligatures w14:val="standardContextual"/>
              </w:rPr>
              <w:tab/>
            </w:r>
            <w:r w:rsidRPr="00917E6D">
              <w:rPr>
                <w:rStyle w:val="Hyperlink"/>
                <w:noProof/>
              </w:rPr>
              <w:t>Aplicação desenvolvida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_Toc155544770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409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D5837" w14:textId="56CC18B5" w:rsidR="00445D8E" w:rsidRDefault="00445D8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kern w:val="2"/>
              <w:lang w:eastAsia="pt-PT"/>
              <w14:ligatures w14:val="standardContextual"/>
            </w:rPr>
          </w:pPr>
          <w:hyperlink w:anchor="_Toc155544771" w:history="1">
            <w:r w:rsidRPr="00917E6D">
              <w:rPr>
                <w:rStyle w:val="Hyperlink"/>
                <w:noProof/>
              </w:rPr>
              <w:t>c)</w:t>
            </w:r>
            <w:r>
              <w:rPr>
                <w:rFonts w:eastAsiaTheme="minorEastAsia"/>
                <w:noProof/>
                <w:color w:val="auto"/>
                <w:kern w:val="2"/>
                <w:lang w:eastAsia="pt-PT"/>
                <w14:ligatures w14:val="standardContextual"/>
              </w:rPr>
              <w:tab/>
            </w:r>
            <w:r w:rsidRPr="00917E6D">
              <w:rPr>
                <w:rStyle w:val="Hyperlink"/>
                <w:noProof/>
              </w:rPr>
              <w:t>Storymapping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_Toc155544771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409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DFA8B" w14:textId="236DA7B4" w:rsidR="00445D8E" w:rsidRDefault="00445D8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kern w:val="2"/>
              <w:lang w:eastAsia="pt-PT"/>
              <w14:ligatures w14:val="standardContextual"/>
            </w:rPr>
          </w:pPr>
          <w:hyperlink w:anchor="_Toc155544772" w:history="1">
            <w:r w:rsidRPr="00917E6D">
              <w:rPr>
                <w:rStyle w:val="Hyperlink"/>
                <w:noProof/>
              </w:rPr>
              <w:t>8.2</w:t>
            </w:r>
            <w:r>
              <w:rPr>
                <w:rFonts w:eastAsiaTheme="minorEastAsia"/>
                <w:noProof/>
                <w:color w:val="auto"/>
                <w:kern w:val="2"/>
                <w:lang w:eastAsia="pt-PT"/>
                <w14:ligatures w14:val="standardContextual"/>
              </w:rPr>
              <w:tab/>
            </w:r>
            <w:r w:rsidRPr="00917E6D">
              <w:rPr>
                <w:rStyle w:val="Hyperlink"/>
                <w:noProof/>
              </w:rPr>
              <w:t>Como apicultor quero efetuar um pedido de transumância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_Toc155544772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409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161B1" w14:textId="3D5710BB" w:rsidR="00445D8E" w:rsidRDefault="00445D8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kern w:val="2"/>
              <w:lang w:eastAsia="pt-PT"/>
              <w14:ligatures w14:val="standardContextual"/>
            </w:rPr>
          </w:pPr>
          <w:hyperlink w:anchor="_Toc155544773" w:history="1">
            <w:r w:rsidRPr="00917E6D">
              <w:rPr>
                <w:rStyle w:val="Hyperlink"/>
                <w:noProof/>
              </w:rPr>
              <w:t>a)</w:t>
            </w:r>
            <w:r>
              <w:rPr>
                <w:rFonts w:eastAsiaTheme="minorEastAsia"/>
                <w:noProof/>
                <w:color w:val="auto"/>
                <w:kern w:val="2"/>
                <w:lang w:eastAsia="pt-PT"/>
                <w14:ligatures w14:val="standardContextual"/>
              </w:rPr>
              <w:tab/>
            </w:r>
            <w:r w:rsidRPr="00917E6D">
              <w:rPr>
                <w:rStyle w:val="Hyperlink"/>
                <w:noProof/>
              </w:rPr>
              <w:t>Responsável pelo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_Toc155544773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409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D89D0" w14:textId="69D05608" w:rsidR="00445D8E" w:rsidRDefault="00445D8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kern w:val="2"/>
              <w:lang w:eastAsia="pt-PT"/>
              <w14:ligatures w14:val="standardContextual"/>
            </w:rPr>
          </w:pPr>
          <w:hyperlink w:anchor="_Toc155544774" w:history="1">
            <w:r w:rsidRPr="00917E6D">
              <w:rPr>
                <w:rStyle w:val="Hyperlink"/>
                <w:noProof/>
              </w:rPr>
              <w:t>b)</w:t>
            </w:r>
            <w:r>
              <w:rPr>
                <w:rFonts w:eastAsiaTheme="minorEastAsia"/>
                <w:noProof/>
                <w:color w:val="auto"/>
                <w:kern w:val="2"/>
                <w:lang w:eastAsia="pt-PT"/>
                <w14:ligatures w14:val="standardContextual"/>
              </w:rPr>
              <w:tab/>
            </w:r>
            <w:r w:rsidRPr="00917E6D">
              <w:rPr>
                <w:rStyle w:val="Hyperlink"/>
                <w:noProof/>
              </w:rPr>
              <w:t>Aplicação desenvolvida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_Toc155544774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409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CA11E" w14:textId="15FD31F4" w:rsidR="00445D8E" w:rsidRDefault="00445D8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kern w:val="2"/>
              <w:lang w:eastAsia="pt-PT"/>
              <w14:ligatures w14:val="standardContextual"/>
            </w:rPr>
          </w:pPr>
          <w:hyperlink w:anchor="_Toc155544775" w:history="1">
            <w:r w:rsidRPr="00917E6D">
              <w:rPr>
                <w:rStyle w:val="Hyperlink"/>
                <w:noProof/>
              </w:rPr>
              <w:t>c)</w:t>
            </w:r>
            <w:r>
              <w:rPr>
                <w:rFonts w:eastAsiaTheme="minorEastAsia"/>
                <w:noProof/>
                <w:color w:val="auto"/>
                <w:kern w:val="2"/>
                <w:lang w:eastAsia="pt-PT"/>
                <w14:ligatures w14:val="standardContextual"/>
              </w:rPr>
              <w:tab/>
            </w:r>
            <w:r w:rsidRPr="00917E6D">
              <w:rPr>
                <w:rStyle w:val="Hyperlink"/>
                <w:noProof/>
              </w:rPr>
              <w:t>Storymapping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_Toc155544775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409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DCA5A" w14:textId="0EDBDCFC" w:rsidR="00445D8E" w:rsidRDefault="00445D8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kern w:val="2"/>
              <w:lang w:eastAsia="pt-PT"/>
              <w14:ligatures w14:val="standardContextual"/>
            </w:rPr>
          </w:pPr>
          <w:hyperlink w:anchor="_Toc155544776" w:history="1">
            <w:r w:rsidRPr="00917E6D">
              <w:rPr>
                <w:rStyle w:val="Hyperlink"/>
                <w:noProof/>
              </w:rPr>
              <w:t>8.3</w:t>
            </w:r>
            <w:r>
              <w:rPr>
                <w:rFonts w:eastAsiaTheme="minorEastAsia"/>
                <w:noProof/>
                <w:color w:val="auto"/>
                <w:kern w:val="2"/>
                <w:lang w:eastAsia="pt-PT"/>
                <w14:ligatures w14:val="standardContextual"/>
              </w:rPr>
              <w:tab/>
            </w:r>
            <w:r w:rsidRPr="00917E6D">
              <w:rPr>
                <w:rStyle w:val="Hyperlink"/>
                <w:noProof/>
              </w:rPr>
              <w:t>Como apicultor quero poder criar um apiário, efetuar o respectivo pedido de instalação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_Toc155544776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409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898FD" w14:textId="199FF449" w:rsidR="00445D8E" w:rsidRDefault="00445D8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kern w:val="2"/>
              <w:lang w:eastAsia="pt-PT"/>
              <w14:ligatures w14:val="standardContextual"/>
            </w:rPr>
          </w:pPr>
          <w:hyperlink w:anchor="_Toc155544777" w:history="1">
            <w:r w:rsidRPr="00917E6D">
              <w:rPr>
                <w:rStyle w:val="Hyperlink"/>
                <w:noProof/>
              </w:rPr>
              <w:t>a)</w:t>
            </w:r>
            <w:r>
              <w:rPr>
                <w:rFonts w:eastAsiaTheme="minorEastAsia"/>
                <w:noProof/>
                <w:color w:val="auto"/>
                <w:kern w:val="2"/>
                <w:lang w:eastAsia="pt-PT"/>
                <w14:ligatures w14:val="standardContextual"/>
              </w:rPr>
              <w:tab/>
            </w:r>
            <w:r w:rsidRPr="00917E6D">
              <w:rPr>
                <w:rStyle w:val="Hyperlink"/>
                <w:noProof/>
              </w:rPr>
              <w:t>Responsável pelo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_Toc155544777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409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207E3" w14:textId="3995B234" w:rsidR="00445D8E" w:rsidRDefault="00445D8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kern w:val="2"/>
              <w:lang w:eastAsia="pt-PT"/>
              <w14:ligatures w14:val="standardContextual"/>
            </w:rPr>
          </w:pPr>
          <w:hyperlink w:anchor="_Toc155544778" w:history="1">
            <w:r w:rsidRPr="00917E6D">
              <w:rPr>
                <w:rStyle w:val="Hyperlink"/>
                <w:noProof/>
              </w:rPr>
              <w:t>b)</w:t>
            </w:r>
            <w:r>
              <w:rPr>
                <w:rFonts w:eastAsiaTheme="minorEastAsia"/>
                <w:noProof/>
                <w:color w:val="auto"/>
                <w:kern w:val="2"/>
                <w:lang w:eastAsia="pt-PT"/>
                <w14:ligatures w14:val="standardContextual"/>
              </w:rPr>
              <w:tab/>
            </w:r>
            <w:r w:rsidRPr="00917E6D">
              <w:rPr>
                <w:rStyle w:val="Hyperlink"/>
                <w:noProof/>
              </w:rPr>
              <w:t>Aplicação desenvolvida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_Toc155544778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409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5718B" w14:textId="08020F7E" w:rsidR="00445D8E" w:rsidRDefault="00445D8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kern w:val="2"/>
              <w:lang w:eastAsia="pt-PT"/>
              <w14:ligatures w14:val="standardContextual"/>
            </w:rPr>
          </w:pPr>
          <w:hyperlink w:anchor="_Toc155544779" w:history="1">
            <w:r w:rsidRPr="00917E6D">
              <w:rPr>
                <w:rStyle w:val="Hyperlink"/>
                <w:noProof/>
              </w:rPr>
              <w:t>c)</w:t>
            </w:r>
            <w:r>
              <w:rPr>
                <w:rFonts w:eastAsiaTheme="minorEastAsia"/>
                <w:noProof/>
                <w:color w:val="auto"/>
                <w:kern w:val="2"/>
                <w:lang w:eastAsia="pt-PT"/>
                <w14:ligatures w14:val="standardContextual"/>
              </w:rPr>
              <w:tab/>
            </w:r>
            <w:r w:rsidRPr="00917E6D">
              <w:rPr>
                <w:rStyle w:val="Hyperlink"/>
                <w:noProof/>
              </w:rPr>
              <w:t>Storymapping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_Toc155544779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409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1D8C9" w14:textId="2621C821" w:rsidR="00445D8E" w:rsidRDefault="00445D8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kern w:val="2"/>
              <w:lang w:eastAsia="pt-PT"/>
              <w14:ligatures w14:val="standardContextual"/>
            </w:rPr>
          </w:pPr>
          <w:hyperlink w:anchor="_Toc155544780" w:history="1">
            <w:r w:rsidRPr="00917E6D">
              <w:rPr>
                <w:rStyle w:val="Hyperlink"/>
                <w:noProof/>
              </w:rPr>
              <w:t>8.4</w:t>
            </w:r>
            <w:r>
              <w:rPr>
                <w:rFonts w:eastAsiaTheme="minorEastAsia"/>
                <w:noProof/>
                <w:color w:val="auto"/>
                <w:kern w:val="2"/>
                <w:lang w:eastAsia="pt-PT"/>
                <w14:ligatures w14:val="standardContextual"/>
              </w:rPr>
              <w:tab/>
            </w:r>
            <w:r w:rsidRPr="00917E6D">
              <w:rPr>
                <w:rStyle w:val="Hyperlink"/>
                <w:noProof/>
              </w:rPr>
              <w:t>Registar a constituição do apiario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_Toc155544780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409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65116" w14:textId="2C21B2A4" w:rsidR="00445D8E" w:rsidRDefault="00445D8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kern w:val="2"/>
              <w:lang w:eastAsia="pt-PT"/>
              <w14:ligatures w14:val="standardContextual"/>
            </w:rPr>
          </w:pPr>
          <w:hyperlink w:anchor="_Toc155544781" w:history="1">
            <w:r w:rsidRPr="00917E6D">
              <w:rPr>
                <w:rStyle w:val="Hyperlink"/>
                <w:noProof/>
              </w:rPr>
              <w:t>a)</w:t>
            </w:r>
            <w:r>
              <w:rPr>
                <w:rFonts w:eastAsiaTheme="minorEastAsia"/>
                <w:noProof/>
                <w:color w:val="auto"/>
                <w:kern w:val="2"/>
                <w:lang w:eastAsia="pt-PT"/>
                <w14:ligatures w14:val="standardContextual"/>
              </w:rPr>
              <w:tab/>
            </w:r>
            <w:r w:rsidRPr="00917E6D">
              <w:rPr>
                <w:rStyle w:val="Hyperlink"/>
                <w:noProof/>
              </w:rPr>
              <w:t>Responsável pelo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_Toc155544781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409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1B06E" w14:textId="57415DE4" w:rsidR="00445D8E" w:rsidRDefault="00445D8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kern w:val="2"/>
              <w:lang w:eastAsia="pt-PT"/>
              <w14:ligatures w14:val="standardContextual"/>
            </w:rPr>
          </w:pPr>
          <w:hyperlink w:anchor="_Toc155544782" w:history="1">
            <w:r w:rsidRPr="00917E6D">
              <w:rPr>
                <w:rStyle w:val="Hyperlink"/>
                <w:noProof/>
              </w:rPr>
              <w:t>b)</w:t>
            </w:r>
            <w:r>
              <w:rPr>
                <w:rFonts w:eastAsiaTheme="minorEastAsia"/>
                <w:noProof/>
                <w:color w:val="auto"/>
                <w:kern w:val="2"/>
                <w:lang w:eastAsia="pt-PT"/>
                <w14:ligatures w14:val="standardContextual"/>
              </w:rPr>
              <w:tab/>
            </w:r>
            <w:r w:rsidRPr="00917E6D">
              <w:rPr>
                <w:rStyle w:val="Hyperlink"/>
                <w:noProof/>
              </w:rPr>
              <w:t>Aplicação desenvolvida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_Toc155544782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409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A341E" w14:textId="1FB3896E" w:rsidR="00445D8E" w:rsidRDefault="00445D8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kern w:val="2"/>
              <w:lang w:eastAsia="pt-PT"/>
              <w14:ligatures w14:val="standardContextual"/>
            </w:rPr>
          </w:pPr>
          <w:hyperlink w:anchor="_Toc155544783" w:history="1">
            <w:r w:rsidRPr="00917E6D">
              <w:rPr>
                <w:rStyle w:val="Hyperlink"/>
                <w:noProof/>
              </w:rPr>
              <w:t>c)</w:t>
            </w:r>
            <w:r>
              <w:rPr>
                <w:rFonts w:eastAsiaTheme="minorEastAsia"/>
                <w:noProof/>
                <w:color w:val="auto"/>
                <w:kern w:val="2"/>
                <w:lang w:eastAsia="pt-PT"/>
                <w14:ligatures w14:val="standardContextual"/>
              </w:rPr>
              <w:tab/>
            </w:r>
            <w:r w:rsidRPr="00917E6D">
              <w:rPr>
                <w:rStyle w:val="Hyperlink"/>
                <w:noProof/>
              </w:rPr>
              <w:t>Storymapping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_Toc155544783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409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E39AA" w14:textId="725FC341" w:rsidR="00445D8E" w:rsidRDefault="00445D8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kern w:val="2"/>
              <w:lang w:eastAsia="pt-PT"/>
              <w14:ligatures w14:val="standardContextual"/>
            </w:rPr>
          </w:pPr>
          <w:hyperlink w:anchor="_Toc155544784" w:history="1">
            <w:r w:rsidRPr="00917E6D">
              <w:rPr>
                <w:rStyle w:val="Hyperlink"/>
                <w:noProof/>
              </w:rPr>
              <w:t>8.5</w:t>
            </w:r>
            <w:r>
              <w:rPr>
                <w:rFonts w:eastAsiaTheme="minorEastAsia"/>
                <w:noProof/>
                <w:color w:val="auto"/>
                <w:kern w:val="2"/>
                <w:lang w:eastAsia="pt-PT"/>
                <w14:ligatures w14:val="standardContextual"/>
              </w:rPr>
              <w:tab/>
            </w:r>
            <w:r w:rsidRPr="00917E6D">
              <w:rPr>
                <w:rStyle w:val="Hyperlink"/>
                <w:noProof/>
              </w:rPr>
              <w:t>Como apicultor quero realizar a inspeção do apiário e registar a mesma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_Toc155544784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409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715A3" w14:textId="4DFD5A9C" w:rsidR="00445D8E" w:rsidRDefault="00445D8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kern w:val="2"/>
              <w:lang w:eastAsia="pt-PT"/>
              <w14:ligatures w14:val="standardContextual"/>
            </w:rPr>
          </w:pPr>
          <w:hyperlink w:anchor="_Toc155544785" w:history="1">
            <w:r w:rsidRPr="00917E6D">
              <w:rPr>
                <w:rStyle w:val="Hyperlink"/>
                <w:noProof/>
              </w:rPr>
              <w:t>a)</w:t>
            </w:r>
            <w:r>
              <w:rPr>
                <w:rFonts w:eastAsiaTheme="minorEastAsia"/>
                <w:noProof/>
                <w:color w:val="auto"/>
                <w:kern w:val="2"/>
                <w:lang w:eastAsia="pt-PT"/>
                <w14:ligatures w14:val="standardContextual"/>
              </w:rPr>
              <w:tab/>
            </w:r>
            <w:r w:rsidRPr="00917E6D">
              <w:rPr>
                <w:rStyle w:val="Hyperlink"/>
                <w:noProof/>
              </w:rPr>
              <w:t>Responsável pelo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_Toc155544785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409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5D0D4" w14:textId="43FE5DE0" w:rsidR="00445D8E" w:rsidRDefault="00445D8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kern w:val="2"/>
              <w:lang w:eastAsia="pt-PT"/>
              <w14:ligatures w14:val="standardContextual"/>
            </w:rPr>
          </w:pPr>
          <w:hyperlink w:anchor="_Toc155544786" w:history="1">
            <w:r w:rsidRPr="00917E6D">
              <w:rPr>
                <w:rStyle w:val="Hyperlink"/>
                <w:noProof/>
              </w:rPr>
              <w:t>b)</w:t>
            </w:r>
            <w:r>
              <w:rPr>
                <w:rFonts w:eastAsiaTheme="minorEastAsia"/>
                <w:noProof/>
                <w:color w:val="auto"/>
                <w:kern w:val="2"/>
                <w:lang w:eastAsia="pt-PT"/>
                <w14:ligatures w14:val="standardContextual"/>
              </w:rPr>
              <w:tab/>
            </w:r>
            <w:r w:rsidRPr="00917E6D">
              <w:rPr>
                <w:rStyle w:val="Hyperlink"/>
                <w:noProof/>
              </w:rPr>
              <w:t>Aplicação desenvolvida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_Toc155544786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409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91AD9" w14:textId="6FEECB3E" w:rsidR="00445D8E" w:rsidRDefault="00445D8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kern w:val="2"/>
              <w:lang w:eastAsia="pt-PT"/>
              <w14:ligatures w14:val="standardContextual"/>
            </w:rPr>
          </w:pPr>
          <w:hyperlink w:anchor="_Toc155544787" w:history="1">
            <w:r w:rsidRPr="00917E6D">
              <w:rPr>
                <w:rStyle w:val="Hyperlink"/>
                <w:noProof/>
              </w:rPr>
              <w:t>c)</w:t>
            </w:r>
            <w:r>
              <w:rPr>
                <w:rFonts w:eastAsiaTheme="minorEastAsia"/>
                <w:noProof/>
                <w:color w:val="auto"/>
                <w:kern w:val="2"/>
                <w:lang w:eastAsia="pt-PT"/>
                <w14:ligatures w14:val="standardContextual"/>
              </w:rPr>
              <w:tab/>
            </w:r>
            <w:r w:rsidRPr="00917E6D">
              <w:rPr>
                <w:rStyle w:val="Hyperlink"/>
                <w:noProof/>
              </w:rPr>
              <w:t>Storymapping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_Toc155544787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409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7DBC2" w14:textId="64A29601" w:rsidR="00445D8E" w:rsidRDefault="00445D8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kern w:val="2"/>
              <w:lang w:eastAsia="pt-PT"/>
              <w14:ligatures w14:val="standardContextual"/>
            </w:rPr>
          </w:pPr>
          <w:hyperlink w:anchor="_Toc155544788" w:history="1">
            <w:r w:rsidRPr="00917E6D">
              <w:rPr>
                <w:rStyle w:val="Hyperlink"/>
                <w:noProof/>
              </w:rPr>
              <w:t>8.6</w:t>
            </w:r>
            <w:r>
              <w:rPr>
                <w:rFonts w:eastAsiaTheme="minorEastAsia"/>
                <w:noProof/>
                <w:color w:val="auto"/>
                <w:kern w:val="2"/>
                <w:lang w:eastAsia="pt-PT"/>
                <w14:ligatures w14:val="standardContextual"/>
              </w:rPr>
              <w:tab/>
            </w:r>
            <w:r w:rsidRPr="00917E6D">
              <w:rPr>
                <w:rStyle w:val="Hyperlink"/>
                <w:noProof/>
              </w:rPr>
              <w:t>Como apicultor quero realizar um desdobramento e registar a mesma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_Toc155544788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409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69505" w14:textId="535E809F" w:rsidR="00445D8E" w:rsidRDefault="00445D8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kern w:val="2"/>
              <w:lang w:eastAsia="pt-PT"/>
              <w14:ligatures w14:val="standardContextual"/>
            </w:rPr>
          </w:pPr>
          <w:hyperlink w:anchor="_Toc155544789" w:history="1">
            <w:r w:rsidRPr="00917E6D">
              <w:rPr>
                <w:rStyle w:val="Hyperlink"/>
                <w:noProof/>
              </w:rPr>
              <w:t>a)</w:t>
            </w:r>
            <w:r>
              <w:rPr>
                <w:rFonts w:eastAsiaTheme="minorEastAsia"/>
                <w:noProof/>
                <w:color w:val="auto"/>
                <w:kern w:val="2"/>
                <w:lang w:eastAsia="pt-PT"/>
                <w14:ligatures w14:val="standardContextual"/>
              </w:rPr>
              <w:tab/>
            </w:r>
            <w:r w:rsidRPr="00917E6D">
              <w:rPr>
                <w:rStyle w:val="Hyperlink"/>
                <w:noProof/>
              </w:rPr>
              <w:t>Responsável pelo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_Toc155544789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409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F97BD" w14:textId="250205A9" w:rsidR="00445D8E" w:rsidRDefault="00445D8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kern w:val="2"/>
              <w:lang w:eastAsia="pt-PT"/>
              <w14:ligatures w14:val="standardContextual"/>
            </w:rPr>
          </w:pPr>
          <w:hyperlink w:anchor="_Toc155544790" w:history="1">
            <w:r w:rsidRPr="00917E6D">
              <w:rPr>
                <w:rStyle w:val="Hyperlink"/>
                <w:noProof/>
              </w:rPr>
              <w:t>b)</w:t>
            </w:r>
            <w:r>
              <w:rPr>
                <w:rFonts w:eastAsiaTheme="minorEastAsia"/>
                <w:noProof/>
                <w:color w:val="auto"/>
                <w:kern w:val="2"/>
                <w:lang w:eastAsia="pt-PT"/>
                <w14:ligatures w14:val="standardContextual"/>
              </w:rPr>
              <w:tab/>
            </w:r>
            <w:r w:rsidRPr="00917E6D">
              <w:rPr>
                <w:rStyle w:val="Hyperlink"/>
                <w:noProof/>
              </w:rPr>
              <w:t>Aplicação desenvolvida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_Toc155544790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409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D0CF9" w14:textId="65A4C69C" w:rsidR="00445D8E" w:rsidRDefault="00445D8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kern w:val="2"/>
              <w:lang w:eastAsia="pt-PT"/>
              <w14:ligatures w14:val="standardContextual"/>
            </w:rPr>
          </w:pPr>
          <w:hyperlink w:anchor="_Toc155544791" w:history="1">
            <w:r w:rsidRPr="00917E6D">
              <w:rPr>
                <w:rStyle w:val="Hyperlink"/>
                <w:noProof/>
              </w:rPr>
              <w:t>c)</w:t>
            </w:r>
            <w:r>
              <w:rPr>
                <w:rFonts w:eastAsiaTheme="minorEastAsia"/>
                <w:noProof/>
                <w:color w:val="auto"/>
                <w:kern w:val="2"/>
                <w:lang w:eastAsia="pt-PT"/>
                <w14:ligatures w14:val="standardContextual"/>
              </w:rPr>
              <w:tab/>
            </w:r>
            <w:r w:rsidRPr="00917E6D">
              <w:rPr>
                <w:rStyle w:val="Hyperlink"/>
                <w:noProof/>
              </w:rPr>
              <w:t>Storymapping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_Toc155544791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409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761BA" w14:textId="0B1905B9" w:rsidR="00445D8E" w:rsidRDefault="00445D8E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kern w:val="2"/>
              <w:lang w:eastAsia="pt-PT"/>
              <w14:ligatures w14:val="standardContextual"/>
            </w:rPr>
          </w:pPr>
          <w:hyperlink w:anchor="_Toc155544792" w:history="1">
            <w:r w:rsidRPr="00917E6D">
              <w:rPr>
                <w:rStyle w:val="Hyperlink"/>
                <w:rFonts w:ascii="Calibri" w:hAnsi="Calibri" w:cs="Calibri"/>
                <w:noProof/>
                <w:lang w:val="en-US"/>
              </w:rPr>
              <w:t>9</w:t>
            </w:r>
            <w:r>
              <w:rPr>
                <w:rFonts w:eastAsiaTheme="minorEastAsia"/>
                <w:noProof/>
                <w:color w:val="auto"/>
                <w:kern w:val="2"/>
                <w:lang w:eastAsia="pt-PT"/>
                <w14:ligatures w14:val="standardContextual"/>
              </w:rPr>
              <w:tab/>
            </w:r>
            <w:r w:rsidRPr="00917E6D">
              <w:rPr>
                <w:rStyle w:val="Hyperlink"/>
                <w:rFonts w:ascii="Calibri" w:hAnsi="Calibri" w:cs="Calibri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_Toc155544792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4090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D2265" w14:textId="662B121A" w:rsidR="00445D8E" w:rsidRDefault="00445D8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kern w:val="2"/>
              <w:lang w:eastAsia="pt-PT"/>
              <w14:ligatures w14:val="standardContextual"/>
            </w:rPr>
          </w:pPr>
          <w:hyperlink w:anchor="_Toc155544793" w:history="1">
            <w:r w:rsidRPr="00917E6D">
              <w:rPr>
                <w:rStyle w:val="Hyperlink"/>
                <w:noProof/>
              </w:rPr>
              <w:t>9.1</w:t>
            </w:r>
            <w:r>
              <w:rPr>
                <w:rFonts w:eastAsiaTheme="minorEastAsia"/>
                <w:noProof/>
                <w:color w:val="auto"/>
                <w:kern w:val="2"/>
                <w:lang w:eastAsia="pt-PT"/>
                <w14:ligatures w14:val="standardContextual"/>
              </w:rPr>
              <w:tab/>
            </w:r>
            <w:r w:rsidRPr="00917E6D">
              <w:rPr>
                <w:rStyle w:val="Hyperlink"/>
                <w:noProof/>
              </w:rPr>
              <w:t>Usabilidade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_Toc155544793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4090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D400D" w14:textId="623FDD8C" w:rsidR="00445D8E" w:rsidRDefault="00445D8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kern w:val="2"/>
              <w:lang w:eastAsia="pt-PT"/>
              <w14:ligatures w14:val="standardContextual"/>
            </w:rPr>
          </w:pPr>
          <w:hyperlink w:anchor="_Toc155544794" w:history="1">
            <w:r w:rsidRPr="00917E6D">
              <w:rPr>
                <w:rStyle w:val="Hyperlink"/>
                <w:noProof/>
              </w:rPr>
              <w:t>9.2</w:t>
            </w:r>
            <w:r>
              <w:rPr>
                <w:rFonts w:eastAsiaTheme="minorEastAsia"/>
                <w:noProof/>
                <w:color w:val="auto"/>
                <w:kern w:val="2"/>
                <w:lang w:eastAsia="pt-PT"/>
                <w14:ligatures w14:val="standardContextual"/>
              </w:rPr>
              <w:tab/>
            </w:r>
            <w:r w:rsidRPr="00917E6D">
              <w:rPr>
                <w:rStyle w:val="Hyperlink"/>
                <w:noProof/>
              </w:rPr>
              <w:t>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_Toc155544794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4090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F17E1" w14:textId="2B819351" w:rsidR="00445D8E" w:rsidRDefault="00445D8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kern w:val="2"/>
              <w:lang w:eastAsia="pt-PT"/>
              <w14:ligatures w14:val="standardContextual"/>
            </w:rPr>
          </w:pPr>
          <w:hyperlink w:anchor="_Toc155544795" w:history="1">
            <w:r w:rsidRPr="00917E6D">
              <w:rPr>
                <w:rStyle w:val="Hyperlink"/>
                <w:noProof/>
              </w:rPr>
              <w:t>9.3</w:t>
            </w:r>
            <w:r>
              <w:rPr>
                <w:rFonts w:eastAsiaTheme="minorEastAsia"/>
                <w:noProof/>
                <w:color w:val="auto"/>
                <w:kern w:val="2"/>
                <w:lang w:eastAsia="pt-PT"/>
                <w14:ligatures w14:val="standardContextual"/>
              </w:rPr>
              <w:tab/>
            </w:r>
            <w:r w:rsidRPr="00917E6D">
              <w:rPr>
                <w:rStyle w:val="Hyperlink"/>
                <w:noProof/>
              </w:rPr>
              <w:t>Segurança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_Toc155544795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4090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3CE75" w14:textId="28699176" w:rsidR="00445D8E" w:rsidRDefault="00445D8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kern w:val="2"/>
              <w:lang w:eastAsia="pt-PT"/>
              <w14:ligatures w14:val="standardContextual"/>
            </w:rPr>
          </w:pPr>
          <w:hyperlink w:anchor="_Toc155544796" w:history="1">
            <w:r w:rsidRPr="00917E6D">
              <w:rPr>
                <w:rStyle w:val="Hyperlink"/>
                <w:noProof/>
              </w:rPr>
              <w:t>9.4</w:t>
            </w:r>
            <w:r>
              <w:rPr>
                <w:rFonts w:eastAsiaTheme="minorEastAsia"/>
                <w:noProof/>
                <w:color w:val="auto"/>
                <w:kern w:val="2"/>
                <w:lang w:eastAsia="pt-PT"/>
                <w14:ligatures w14:val="standardContextual"/>
              </w:rPr>
              <w:tab/>
            </w:r>
            <w:r w:rsidRPr="00917E6D">
              <w:rPr>
                <w:rStyle w:val="Hyperlink"/>
                <w:noProof/>
              </w:rPr>
              <w:t>Confiabilidade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_Toc155544796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4090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BF9AA" w14:textId="63842F6D" w:rsidR="671265B3" w:rsidRPr="007B04B7" w:rsidRDefault="671265B3" w:rsidP="671265B3">
          <w:pPr>
            <w:pStyle w:val="TOC1"/>
            <w:tabs>
              <w:tab w:val="left" w:pos="435"/>
              <w:tab w:val="right" w:leader="dot" w:pos="9360"/>
            </w:tabs>
            <w:rPr>
              <w:rStyle w:val="Hyperlink"/>
              <w:rFonts w:ascii="Calibri" w:hAnsi="Calibri" w:cs="Calibri"/>
            </w:rPr>
          </w:pPr>
          <w:r w:rsidRPr="007B04B7">
            <w:rPr>
              <w:rFonts w:ascii="Calibri" w:hAnsi="Calibri" w:cs="Calibri"/>
            </w:rPr>
            <w:fldChar w:fldCharType="end"/>
          </w:r>
        </w:p>
      </w:sdtContent>
    </w:sdt>
    <w:p w14:paraId="7BCF7F98" w14:textId="77777777" w:rsidR="004C565C" w:rsidRDefault="004C565C" w:rsidP="004C565C">
      <w:pPr>
        <w:pStyle w:val="Title"/>
        <w:ind w:left="0"/>
      </w:pPr>
    </w:p>
    <w:p w14:paraId="6DC16980" w14:textId="77777777" w:rsidR="004C565C" w:rsidRDefault="004C565C" w:rsidP="004C565C">
      <w:pPr>
        <w:pStyle w:val="Title"/>
        <w:ind w:left="0"/>
      </w:pPr>
    </w:p>
    <w:p w14:paraId="07FC3586" w14:textId="77777777" w:rsidR="004C565C" w:rsidRDefault="004C565C" w:rsidP="004C565C">
      <w:pPr>
        <w:pStyle w:val="Title"/>
        <w:ind w:left="0"/>
      </w:pPr>
    </w:p>
    <w:p w14:paraId="54F7CA8A" w14:textId="77777777" w:rsidR="004C565C" w:rsidRDefault="004C565C" w:rsidP="004C565C">
      <w:pPr>
        <w:pStyle w:val="Title"/>
        <w:ind w:left="0"/>
      </w:pPr>
    </w:p>
    <w:p w14:paraId="5135D7CB" w14:textId="77777777" w:rsidR="004C565C" w:rsidRDefault="004C565C" w:rsidP="004C565C">
      <w:pPr>
        <w:pStyle w:val="Title"/>
        <w:ind w:left="0"/>
      </w:pPr>
    </w:p>
    <w:p w14:paraId="55F6FFAD" w14:textId="77777777" w:rsidR="004C565C" w:rsidRDefault="004C565C" w:rsidP="004C565C">
      <w:pPr>
        <w:pStyle w:val="Title"/>
        <w:ind w:left="0"/>
      </w:pPr>
    </w:p>
    <w:p w14:paraId="54061448" w14:textId="77777777" w:rsidR="004C565C" w:rsidRDefault="004C565C" w:rsidP="004C565C">
      <w:pPr>
        <w:pStyle w:val="Title"/>
        <w:ind w:left="0"/>
      </w:pPr>
    </w:p>
    <w:p w14:paraId="56D56FB0" w14:textId="77777777" w:rsidR="004C565C" w:rsidRDefault="004C565C" w:rsidP="004C565C">
      <w:pPr>
        <w:pStyle w:val="Title"/>
        <w:ind w:left="0"/>
      </w:pPr>
    </w:p>
    <w:p w14:paraId="5C4AC142" w14:textId="77777777" w:rsidR="004C565C" w:rsidRDefault="004C565C" w:rsidP="004C565C">
      <w:pPr>
        <w:pStyle w:val="Title"/>
        <w:ind w:left="0"/>
      </w:pPr>
    </w:p>
    <w:p w14:paraId="79075175" w14:textId="77777777" w:rsidR="004C565C" w:rsidRDefault="004C565C" w:rsidP="004C565C">
      <w:pPr>
        <w:pStyle w:val="Title"/>
        <w:ind w:left="0"/>
      </w:pPr>
    </w:p>
    <w:p w14:paraId="5765D03F" w14:textId="77777777" w:rsidR="004C565C" w:rsidRDefault="004C565C" w:rsidP="004C565C">
      <w:pPr>
        <w:pStyle w:val="Title"/>
        <w:ind w:left="0"/>
      </w:pPr>
    </w:p>
    <w:p w14:paraId="3A08CB64" w14:textId="77777777" w:rsidR="004C565C" w:rsidRDefault="004C565C" w:rsidP="004C565C">
      <w:pPr>
        <w:pStyle w:val="Title"/>
        <w:ind w:left="0"/>
      </w:pPr>
    </w:p>
    <w:p w14:paraId="1855F455" w14:textId="77777777" w:rsidR="004C565C" w:rsidRDefault="004C565C" w:rsidP="004C565C">
      <w:pPr>
        <w:pStyle w:val="Title"/>
        <w:ind w:left="0"/>
      </w:pPr>
    </w:p>
    <w:p w14:paraId="52E607BD" w14:textId="77777777" w:rsidR="004C565C" w:rsidRDefault="004C565C" w:rsidP="004C565C">
      <w:pPr>
        <w:pStyle w:val="Title"/>
        <w:ind w:left="0"/>
      </w:pPr>
    </w:p>
    <w:p w14:paraId="1AD896DC" w14:textId="5C981EE4" w:rsidR="004C565C" w:rsidRPr="00973F18" w:rsidRDefault="004C565C" w:rsidP="004C565C">
      <w:pPr>
        <w:pStyle w:val="Title"/>
        <w:ind w:left="0"/>
      </w:pPr>
      <w:r>
        <w:lastRenderedPageBreak/>
        <w:t>Índice de Figuras</w:t>
      </w:r>
    </w:p>
    <w:p w14:paraId="3E1DDDF3" w14:textId="77777777" w:rsidR="004C565C" w:rsidRPr="007B04B7" w:rsidRDefault="004C565C" w:rsidP="003E5069">
      <w:pPr>
        <w:rPr>
          <w:rFonts w:ascii="Calibri" w:hAnsi="Calibri" w:cs="Calibri"/>
        </w:rPr>
      </w:pPr>
    </w:p>
    <w:bookmarkStart w:id="1" w:name="_Hlk494619974"/>
    <w:p w14:paraId="7046A2B5" w14:textId="52D5F2BB" w:rsidR="00445D8E" w:rsidRDefault="004C565C">
      <w:pPr>
        <w:pStyle w:val="TableofFigures"/>
        <w:tabs>
          <w:tab w:val="right" w:leader="dot" w:pos="9350"/>
        </w:tabs>
        <w:rPr>
          <w:rFonts w:eastAsiaTheme="minorEastAsia"/>
          <w:noProof/>
          <w:color w:val="auto"/>
          <w:kern w:val="2"/>
          <w:lang w:eastAsia="pt-PT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55544725" w:history="1">
        <w:r w:rsidR="00445D8E" w:rsidRPr="00A94584">
          <w:rPr>
            <w:rStyle w:val="Hyperlink"/>
            <w:noProof/>
          </w:rPr>
          <w:t>Figura 1 - Modelo de dominio</w:t>
        </w:r>
        <w:r w:rsidR="00445D8E">
          <w:rPr>
            <w:noProof/>
            <w:webHidden/>
          </w:rPr>
          <w:tab/>
        </w:r>
        <w:r w:rsidR="00445D8E">
          <w:rPr>
            <w:noProof/>
            <w:webHidden/>
          </w:rPr>
          <w:fldChar w:fldCharType="begin"/>
        </w:r>
        <w:r w:rsidR="00445D8E">
          <w:rPr>
            <w:noProof/>
            <w:webHidden/>
          </w:rPr>
          <w:instrText xml:space="preserve"> PAGEREF _Toc155544725 \h </w:instrText>
        </w:r>
        <w:r w:rsidR="00445D8E">
          <w:rPr>
            <w:noProof/>
            <w:webHidden/>
          </w:rPr>
        </w:r>
        <w:r w:rsidR="00445D8E">
          <w:rPr>
            <w:noProof/>
            <w:webHidden/>
          </w:rPr>
          <w:fldChar w:fldCharType="separate"/>
        </w:r>
        <w:r w:rsidR="001B4090">
          <w:rPr>
            <w:noProof/>
            <w:webHidden/>
          </w:rPr>
          <w:t>11</w:t>
        </w:r>
        <w:r w:rsidR="00445D8E">
          <w:rPr>
            <w:noProof/>
            <w:webHidden/>
          </w:rPr>
          <w:fldChar w:fldCharType="end"/>
        </w:r>
      </w:hyperlink>
    </w:p>
    <w:p w14:paraId="60DCEE7E" w14:textId="14EDCC2D" w:rsidR="00445D8E" w:rsidRDefault="00445D8E">
      <w:pPr>
        <w:pStyle w:val="TableofFigures"/>
        <w:tabs>
          <w:tab w:val="right" w:leader="dot" w:pos="9350"/>
        </w:tabs>
        <w:rPr>
          <w:rFonts w:eastAsiaTheme="minorEastAsia"/>
          <w:noProof/>
          <w:color w:val="auto"/>
          <w:kern w:val="2"/>
          <w:lang w:eastAsia="pt-PT"/>
          <w14:ligatures w14:val="standardContextual"/>
        </w:rPr>
      </w:pPr>
      <w:hyperlink w:anchor="_Toc155544726" w:history="1">
        <w:r w:rsidRPr="00A94584">
          <w:rPr>
            <w:rStyle w:val="Hyperlink"/>
            <w:noProof/>
          </w:rPr>
          <w:t>Figura 2 - Diagrama de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_Toc155544726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409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6B6319E" w14:textId="05F7AD77" w:rsidR="00445D8E" w:rsidRDefault="00445D8E">
      <w:pPr>
        <w:pStyle w:val="TableofFigures"/>
        <w:tabs>
          <w:tab w:val="right" w:leader="dot" w:pos="9350"/>
        </w:tabs>
        <w:rPr>
          <w:rFonts w:eastAsiaTheme="minorEastAsia"/>
          <w:noProof/>
          <w:color w:val="auto"/>
          <w:kern w:val="2"/>
          <w:lang w:eastAsia="pt-PT"/>
          <w14:ligatures w14:val="standardContextual"/>
        </w:rPr>
      </w:pPr>
      <w:hyperlink w:anchor="_Toc155544727" w:history="1">
        <w:r w:rsidRPr="00A94584">
          <w:rPr>
            <w:rStyle w:val="Hyperlink"/>
            <w:noProof/>
          </w:rPr>
          <w:t>Figura 3 - Página inicial                     Figura 4 - Informação do Apicultor         Figura 5 - Submeter declaração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_Toc155544727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409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69A25B4" w14:textId="1D11E93B" w:rsidR="00445D8E" w:rsidRDefault="00445D8E">
      <w:pPr>
        <w:pStyle w:val="TableofFigures"/>
        <w:tabs>
          <w:tab w:val="right" w:leader="dot" w:pos="9350"/>
        </w:tabs>
        <w:rPr>
          <w:rFonts w:eastAsiaTheme="minorEastAsia"/>
          <w:noProof/>
          <w:color w:val="auto"/>
          <w:kern w:val="2"/>
          <w:lang w:eastAsia="pt-PT"/>
          <w14:ligatures w14:val="standardContextual"/>
        </w:rPr>
      </w:pPr>
      <w:hyperlink w:anchor="_Toc155544728" w:history="1">
        <w:r w:rsidRPr="00A94584">
          <w:rPr>
            <w:rStyle w:val="Hyperlink"/>
            <w:noProof/>
          </w:rPr>
          <w:t>Figura 6 - MVP da declaração anual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_Toc155544728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409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2A56A25" w14:textId="0736078C" w:rsidR="00445D8E" w:rsidRDefault="00445D8E">
      <w:pPr>
        <w:pStyle w:val="TableofFigures"/>
        <w:tabs>
          <w:tab w:val="right" w:leader="dot" w:pos="9350"/>
        </w:tabs>
        <w:rPr>
          <w:rFonts w:eastAsiaTheme="minorEastAsia"/>
          <w:noProof/>
          <w:color w:val="auto"/>
          <w:kern w:val="2"/>
          <w:lang w:eastAsia="pt-PT"/>
          <w14:ligatures w14:val="standardContextual"/>
        </w:rPr>
      </w:pPr>
      <w:hyperlink w:anchor="_Toc155544729" w:history="1">
        <w:r w:rsidRPr="00A94584">
          <w:rPr>
            <w:rStyle w:val="Hyperlink"/>
            <w:noProof/>
          </w:rPr>
          <w:t>Figura 7 - MVI,MVI2 e Backlog da declaração anual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_Toc155544729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409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EE5DBAA" w14:textId="3EB747C6" w:rsidR="00445D8E" w:rsidRDefault="00445D8E">
      <w:pPr>
        <w:pStyle w:val="TableofFigures"/>
        <w:tabs>
          <w:tab w:val="right" w:leader="dot" w:pos="9350"/>
        </w:tabs>
        <w:rPr>
          <w:rFonts w:eastAsiaTheme="minorEastAsia"/>
          <w:noProof/>
          <w:color w:val="auto"/>
          <w:kern w:val="2"/>
          <w:lang w:eastAsia="pt-PT"/>
          <w14:ligatures w14:val="standardContextual"/>
        </w:rPr>
      </w:pPr>
      <w:hyperlink w:anchor="_Toc155544730" w:history="1">
        <w:r w:rsidRPr="00A94584">
          <w:rPr>
            <w:rStyle w:val="Hyperlink"/>
            <w:noProof/>
          </w:rPr>
          <w:t>Figura 8 - Página do Apiário                                      Figura 9 - Pedido de transumância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_Toc155544730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4090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328FAE0" w14:textId="4D8A3FCF" w:rsidR="00445D8E" w:rsidRDefault="00445D8E">
      <w:pPr>
        <w:pStyle w:val="TableofFigures"/>
        <w:tabs>
          <w:tab w:val="right" w:leader="dot" w:pos="9350"/>
        </w:tabs>
        <w:rPr>
          <w:rFonts w:eastAsiaTheme="minorEastAsia"/>
          <w:noProof/>
          <w:color w:val="auto"/>
          <w:kern w:val="2"/>
          <w:lang w:eastAsia="pt-PT"/>
          <w14:ligatures w14:val="standardContextual"/>
        </w:rPr>
      </w:pPr>
      <w:hyperlink w:anchor="_Toc155544731" w:history="1">
        <w:r w:rsidRPr="00A94584">
          <w:rPr>
            <w:rStyle w:val="Hyperlink"/>
            <w:noProof/>
          </w:rPr>
          <w:t>Figura 10 - MVP do pedido de transumância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_Toc155544731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4090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62D2F5A" w14:textId="727130EB" w:rsidR="00445D8E" w:rsidRDefault="00445D8E">
      <w:pPr>
        <w:pStyle w:val="TableofFigures"/>
        <w:tabs>
          <w:tab w:val="right" w:leader="dot" w:pos="9350"/>
        </w:tabs>
        <w:rPr>
          <w:rFonts w:eastAsiaTheme="minorEastAsia"/>
          <w:noProof/>
          <w:color w:val="auto"/>
          <w:kern w:val="2"/>
          <w:lang w:eastAsia="pt-PT"/>
          <w14:ligatures w14:val="standardContextual"/>
        </w:rPr>
      </w:pPr>
      <w:hyperlink w:anchor="_Toc155544732" w:history="1">
        <w:r w:rsidRPr="00A94584">
          <w:rPr>
            <w:rStyle w:val="Hyperlink"/>
            <w:noProof/>
          </w:rPr>
          <w:t>Figura 11 - MVI, MVI2 e Backlog do pedido de transumância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_Toc155544732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4090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E7E7094" w14:textId="5F8CBF3C" w:rsidR="00445D8E" w:rsidRDefault="00445D8E">
      <w:pPr>
        <w:pStyle w:val="TableofFigures"/>
        <w:tabs>
          <w:tab w:val="right" w:leader="dot" w:pos="9350"/>
        </w:tabs>
        <w:rPr>
          <w:rFonts w:eastAsiaTheme="minorEastAsia"/>
          <w:noProof/>
          <w:color w:val="auto"/>
          <w:kern w:val="2"/>
          <w:lang w:eastAsia="pt-PT"/>
          <w14:ligatures w14:val="standardContextual"/>
        </w:rPr>
      </w:pPr>
      <w:hyperlink w:anchor="_Toc155544733" w:history="1">
        <w:r w:rsidRPr="00A94584">
          <w:rPr>
            <w:rStyle w:val="Hyperlink"/>
            <w:noProof/>
          </w:rPr>
          <w:t>Figura 12- Menu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_Toc155544733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409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3B1B248" w14:textId="20078AF1" w:rsidR="00445D8E" w:rsidRDefault="00445D8E">
      <w:pPr>
        <w:pStyle w:val="TableofFigures"/>
        <w:tabs>
          <w:tab w:val="right" w:leader="dot" w:pos="9350"/>
        </w:tabs>
        <w:rPr>
          <w:rFonts w:eastAsiaTheme="minorEastAsia"/>
          <w:noProof/>
          <w:color w:val="auto"/>
          <w:kern w:val="2"/>
          <w:lang w:eastAsia="pt-PT"/>
          <w14:ligatures w14:val="standardContextual"/>
        </w:rPr>
      </w:pPr>
      <w:hyperlink w:anchor="_Toc155544734" w:history="1">
        <w:r w:rsidRPr="00A94584">
          <w:rPr>
            <w:rStyle w:val="Hyperlink"/>
            <w:noProof/>
          </w:rPr>
          <w:t>Figura 13 Página criação apiários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_Toc155544734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4090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311702A" w14:textId="67E2221C" w:rsidR="00445D8E" w:rsidRDefault="00445D8E">
      <w:pPr>
        <w:pStyle w:val="TableofFigures"/>
        <w:tabs>
          <w:tab w:val="right" w:leader="dot" w:pos="9350"/>
        </w:tabs>
        <w:rPr>
          <w:rFonts w:eastAsiaTheme="minorEastAsia"/>
          <w:noProof/>
          <w:color w:val="auto"/>
          <w:kern w:val="2"/>
          <w:lang w:eastAsia="pt-PT"/>
          <w14:ligatures w14:val="standardContextual"/>
        </w:rPr>
      </w:pPr>
      <w:hyperlink w:anchor="_Toc155544735" w:history="1">
        <w:r w:rsidRPr="00A94584">
          <w:rPr>
            <w:rStyle w:val="Hyperlink"/>
            <w:noProof/>
          </w:rPr>
          <w:t>Figura 14-MVP do registo dos apiario e o pedido de instalação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_Toc155544735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4090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F08C656" w14:textId="5C08F79A" w:rsidR="00445D8E" w:rsidRDefault="00445D8E">
      <w:pPr>
        <w:pStyle w:val="TableofFigures"/>
        <w:tabs>
          <w:tab w:val="right" w:leader="dot" w:pos="9350"/>
        </w:tabs>
        <w:rPr>
          <w:rFonts w:eastAsiaTheme="minorEastAsia"/>
          <w:noProof/>
          <w:color w:val="auto"/>
          <w:kern w:val="2"/>
          <w:lang w:eastAsia="pt-PT"/>
          <w14:ligatures w14:val="standardContextual"/>
        </w:rPr>
      </w:pPr>
      <w:hyperlink w:anchor="_Toc155544736" w:history="1">
        <w:r w:rsidRPr="00A94584">
          <w:rPr>
            <w:rStyle w:val="Hyperlink"/>
            <w:noProof/>
          </w:rPr>
          <w:t>Figura 15-MVI, MVI2 e Backlog da criação de apiários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_Toc155544736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4090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EADAB3B" w14:textId="79435C3D" w:rsidR="00445D8E" w:rsidRDefault="00445D8E">
      <w:pPr>
        <w:pStyle w:val="TableofFigures"/>
        <w:tabs>
          <w:tab w:val="right" w:leader="dot" w:pos="9350"/>
        </w:tabs>
        <w:rPr>
          <w:rFonts w:eastAsiaTheme="minorEastAsia"/>
          <w:noProof/>
          <w:color w:val="auto"/>
          <w:kern w:val="2"/>
          <w:lang w:eastAsia="pt-PT"/>
          <w14:ligatures w14:val="standardContextual"/>
        </w:rPr>
      </w:pPr>
      <w:hyperlink w:anchor="_Toc155544737" w:history="1">
        <w:r w:rsidRPr="00A94584">
          <w:rPr>
            <w:rStyle w:val="Hyperlink"/>
            <w:noProof/>
          </w:rPr>
          <w:t>Figura 16 - página detalhe dos apiários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_Toc155544737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4090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78ED60A" w14:textId="4C987C36" w:rsidR="00445D8E" w:rsidRDefault="00445D8E">
      <w:pPr>
        <w:pStyle w:val="TableofFigures"/>
        <w:tabs>
          <w:tab w:val="right" w:leader="dot" w:pos="9350"/>
        </w:tabs>
        <w:rPr>
          <w:rFonts w:eastAsiaTheme="minorEastAsia"/>
          <w:noProof/>
          <w:color w:val="auto"/>
          <w:kern w:val="2"/>
          <w:lang w:eastAsia="pt-PT"/>
          <w14:ligatures w14:val="standardContextual"/>
        </w:rPr>
      </w:pPr>
      <w:hyperlink w:anchor="_Toc155544738" w:history="1">
        <w:r w:rsidRPr="00A94584">
          <w:rPr>
            <w:rStyle w:val="Hyperlink"/>
            <w:noProof/>
          </w:rPr>
          <w:t>Figura 17 - Página de registo das colmeias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_Toc155544738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4090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DB63525" w14:textId="4694BC65" w:rsidR="00445D8E" w:rsidRDefault="00445D8E">
      <w:pPr>
        <w:pStyle w:val="TableofFigures"/>
        <w:tabs>
          <w:tab w:val="right" w:leader="dot" w:pos="9350"/>
        </w:tabs>
        <w:rPr>
          <w:rFonts w:eastAsiaTheme="minorEastAsia"/>
          <w:noProof/>
          <w:color w:val="auto"/>
          <w:kern w:val="2"/>
          <w:lang w:eastAsia="pt-PT"/>
          <w14:ligatures w14:val="standardContextual"/>
        </w:rPr>
      </w:pPr>
      <w:hyperlink w:anchor="_Toc155544739" w:history="1">
        <w:r w:rsidRPr="00A94584">
          <w:rPr>
            <w:rStyle w:val="Hyperlink"/>
            <w:noProof/>
          </w:rPr>
          <w:t>Figura 18 - Página de registo da colmeia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_Toc155544739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4090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2219B7E" w14:textId="18E87F59" w:rsidR="00445D8E" w:rsidRDefault="00445D8E">
      <w:pPr>
        <w:pStyle w:val="TableofFigures"/>
        <w:tabs>
          <w:tab w:val="right" w:leader="dot" w:pos="9350"/>
        </w:tabs>
        <w:rPr>
          <w:rFonts w:eastAsiaTheme="minorEastAsia"/>
          <w:noProof/>
          <w:color w:val="auto"/>
          <w:kern w:val="2"/>
          <w:lang w:eastAsia="pt-PT"/>
          <w14:ligatures w14:val="standardContextual"/>
        </w:rPr>
      </w:pPr>
      <w:hyperlink w:anchor="_Toc155544740" w:history="1">
        <w:r w:rsidRPr="00A94584">
          <w:rPr>
            <w:rStyle w:val="Hyperlink"/>
            <w:noProof/>
          </w:rPr>
          <w:t>Figura 19 - Página de registo das colmeias com a colmeia adicionada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_Toc155544740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4090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E56FC74" w14:textId="49568F91" w:rsidR="00445D8E" w:rsidRDefault="00445D8E">
      <w:pPr>
        <w:pStyle w:val="TableofFigures"/>
        <w:tabs>
          <w:tab w:val="right" w:leader="dot" w:pos="9350"/>
        </w:tabs>
        <w:rPr>
          <w:rFonts w:eastAsiaTheme="minorEastAsia"/>
          <w:noProof/>
          <w:color w:val="auto"/>
          <w:kern w:val="2"/>
          <w:lang w:eastAsia="pt-PT"/>
          <w14:ligatures w14:val="standardContextual"/>
        </w:rPr>
      </w:pPr>
      <w:hyperlink w:anchor="_Toc155544741" w:history="1">
        <w:r w:rsidRPr="00A94584">
          <w:rPr>
            <w:rStyle w:val="Hyperlink"/>
            <w:noProof/>
          </w:rPr>
          <w:t>Figura 20-MVP do registo da constituição do apiário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_Toc155544741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4090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A1FB326" w14:textId="44405B00" w:rsidR="00445D8E" w:rsidRDefault="00445D8E">
      <w:pPr>
        <w:pStyle w:val="TableofFigures"/>
        <w:tabs>
          <w:tab w:val="right" w:leader="dot" w:pos="9350"/>
        </w:tabs>
        <w:rPr>
          <w:rFonts w:eastAsiaTheme="minorEastAsia"/>
          <w:noProof/>
          <w:color w:val="auto"/>
          <w:kern w:val="2"/>
          <w:lang w:eastAsia="pt-PT"/>
          <w14:ligatures w14:val="standardContextual"/>
        </w:rPr>
      </w:pPr>
      <w:hyperlink w:anchor="_Toc155544742" w:history="1">
        <w:r w:rsidRPr="00A94584">
          <w:rPr>
            <w:rStyle w:val="Hyperlink"/>
            <w:noProof/>
          </w:rPr>
          <w:t>Figura 21-MVI, MVI2 e Backlog do registo da constituição da colmeia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_Toc155544742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4090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D289DD0" w14:textId="534ECE19" w:rsidR="00445D8E" w:rsidRDefault="00445D8E">
      <w:pPr>
        <w:pStyle w:val="TableofFigures"/>
        <w:tabs>
          <w:tab w:val="right" w:leader="dot" w:pos="9350"/>
        </w:tabs>
        <w:rPr>
          <w:rFonts w:eastAsiaTheme="minorEastAsia"/>
          <w:noProof/>
          <w:color w:val="auto"/>
          <w:kern w:val="2"/>
          <w:lang w:eastAsia="pt-PT"/>
          <w14:ligatures w14:val="standardContextual"/>
        </w:rPr>
      </w:pPr>
      <w:hyperlink w:anchor="_Toc155544743" w:history="1">
        <w:r w:rsidRPr="00A94584">
          <w:rPr>
            <w:rStyle w:val="Hyperlink"/>
            <w:noProof/>
          </w:rPr>
          <w:t>Figura 22 - Página detalhes colmeia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_Toc155544743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4090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A3AE257" w14:textId="32B40344" w:rsidR="00445D8E" w:rsidRDefault="00445D8E">
      <w:pPr>
        <w:pStyle w:val="TableofFigures"/>
        <w:tabs>
          <w:tab w:val="right" w:leader="dot" w:pos="9350"/>
        </w:tabs>
        <w:rPr>
          <w:rFonts w:eastAsiaTheme="minorEastAsia"/>
          <w:noProof/>
          <w:color w:val="auto"/>
          <w:kern w:val="2"/>
          <w:lang w:eastAsia="pt-PT"/>
          <w14:ligatures w14:val="standardContextual"/>
        </w:rPr>
      </w:pPr>
      <w:hyperlink w:anchor="_Toc155544744" w:history="1">
        <w:r w:rsidRPr="00A94584">
          <w:rPr>
            <w:rStyle w:val="Hyperlink"/>
            <w:noProof/>
          </w:rPr>
          <w:t>Figura  23 - Exemplo formulário inspeção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_Toc155544744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4090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00A2321" w14:textId="4E677BBD" w:rsidR="00445D8E" w:rsidRDefault="00445D8E">
      <w:pPr>
        <w:pStyle w:val="TableofFigures"/>
        <w:tabs>
          <w:tab w:val="right" w:leader="dot" w:pos="9350"/>
        </w:tabs>
        <w:rPr>
          <w:rFonts w:eastAsiaTheme="minorEastAsia"/>
          <w:noProof/>
          <w:color w:val="auto"/>
          <w:kern w:val="2"/>
          <w:lang w:eastAsia="pt-PT"/>
          <w14:ligatures w14:val="standardContextual"/>
        </w:rPr>
      </w:pPr>
      <w:hyperlink w:anchor="_Toc155544745" w:history="1">
        <w:r w:rsidRPr="00A94584">
          <w:rPr>
            <w:rStyle w:val="Hyperlink"/>
            <w:noProof/>
          </w:rPr>
          <w:t>Figura  24 - Campo para adicionar observações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_Toc155544745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4090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FF2AF09" w14:textId="51F5F4CA" w:rsidR="00445D8E" w:rsidRDefault="00445D8E">
      <w:pPr>
        <w:pStyle w:val="TableofFigures"/>
        <w:tabs>
          <w:tab w:val="right" w:leader="dot" w:pos="9350"/>
        </w:tabs>
        <w:rPr>
          <w:rFonts w:eastAsiaTheme="minorEastAsia"/>
          <w:noProof/>
          <w:color w:val="auto"/>
          <w:kern w:val="2"/>
          <w:lang w:eastAsia="pt-PT"/>
          <w14:ligatures w14:val="standardContextual"/>
        </w:rPr>
      </w:pPr>
      <w:hyperlink w:anchor="_Toc155544746" w:history="1">
        <w:r w:rsidRPr="00A94584">
          <w:rPr>
            <w:rStyle w:val="Hyperlink"/>
            <w:noProof/>
          </w:rPr>
          <w:t>Figura 25 - MVP de realizar inspeção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_Toc155544746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4090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C31C476" w14:textId="5C0D2E34" w:rsidR="00445D8E" w:rsidRDefault="00445D8E">
      <w:pPr>
        <w:pStyle w:val="TableofFigures"/>
        <w:tabs>
          <w:tab w:val="right" w:leader="dot" w:pos="9350"/>
        </w:tabs>
        <w:rPr>
          <w:rFonts w:eastAsiaTheme="minorEastAsia"/>
          <w:noProof/>
          <w:color w:val="auto"/>
          <w:kern w:val="2"/>
          <w:lang w:eastAsia="pt-PT"/>
          <w14:ligatures w14:val="standardContextual"/>
        </w:rPr>
      </w:pPr>
      <w:hyperlink w:anchor="_Toc155544747" w:history="1">
        <w:r w:rsidRPr="00A94584">
          <w:rPr>
            <w:rStyle w:val="Hyperlink"/>
            <w:noProof/>
          </w:rPr>
          <w:t>Figura 26 - MVI, MVI2 e Backlog de realizar inspeção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_Toc155544747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4090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C4AB4B1" w14:textId="59491BD3" w:rsidR="00445D8E" w:rsidRDefault="00445D8E">
      <w:pPr>
        <w:pStyle w:val="TableofFigures"/>
        <w:tabs>
          <w:tab w:val="right" w:leader="dot" w:pos="9350"/>
        </w:tabs>
        <w:rPr>
          <w:rFonts w:eastAsiaTheme="minorEastAsia"/>
          <w:noProof/>
          <w:color w:val="auto"/>
          <w:kern w:val="2"/>
          <w:lang w:eastAsia="pt-PT"/>
          <w14:ligatures w14:val="standardContextual"/>
        </w:rPr>
      </w:pPr>
      <w:hyperlink w:anchor="_Toc155544748" w:history="1">
        <w:r w:rsidRPr="00A94584">
          <w:rPr>
            <w:rStyle w:val="Hyperlink"/>
            <w:noProof/>
          </w:rPr>
          <w:t>Figura 27 - Página detalhes colmeia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_Toc155544748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4090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902AB44" w14:textId="4C330C7F" w:rsidR="00445D8E" w:rsidRDefault="00445D8E">
      <w:pPr>
        <w:pStyle w:val="TableofFigures"/>
        <w:tabs>
          <w:tab w:val="right" w:leader="dot" w:pos="9350"/>
        </w:tabs>
        <w:rPr>
          <w:rFonts w:eastAsiaTheme="minorEastAsia"/>
          <w:noProof/>
          <w:color w:val="auto"/>
          <w:kern w:val="2"/>
          <w:lang w:eastAsia="pt-PT"/>
          <w14:ligatures w14:val="standardContextual"/>
        </w:rPr>
      </w:pPr>
      <w:hyperlink w:anchor="_Toc155544749" w:history="1">
        <w:r w:rsidRPr="00A94584">
          <w:rPr>
            <w:rStyle w:val="Hyperlink"/>
            <w:noProof/>
          </w:rPr>
          <w:t>Figura 28 - Página desdobramento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_Toc155544749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4090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67115AF" w14:textId="28B31647" w:rsidR="00445D8E" w:rsidRDefault="00445D8E">
      <w:pPr>
        <w:pStyle w:val="TableofFigures"/>
        <w:tabs>
          <w:tab w:val="right" w:leader="dot" w:pos="9350"/>
        </w:tabs>
        <w:rPr>
          <w:rFonts w:eastAsiaTheme="minorEastAsia"/>
          <w:noProof/>
          <w:color w:val="auto"/>
          <w:kern w:val="2"/>
          <w:lang w:eastAsia="pt-PT"/>
          <w14:ligatures w14:val="standardContextual"/>
        </w:rPr>
      </w:pPr>
      <w:hyperlink w:anchor="_Toc155544750" w:history="1">
        <w:r w:rsidRPr="00A94584">
          <w:rPr>
            <w:rStyle w:val="Hyperlink"/>
            <w:noProof/>
          </w:rPr>
          <w:t>Figura 29 - MVP de realizar desdobramento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_Toc155544750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4090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B59CD71" w14:textId="04DF29FC" w:rsidR="00445D8E" w:rsidRDefault="00445D8E">
      <w:pPr>
        <w:pStyle w:val="TableofFigures"/>
        <w:tabs>
          <w:tab w:val="right" w:leader="dot" w:pos="9350"/>
        </w:tabs>
        <w:rPr>
          <w:rFonts w:eastAsiaTheme="minorEastAsia"/>
          <w:noProof/>
          <w:color w:val="auto"/>
          <w:kern w:val="2"/>
          <w:lang w:eastAsia="pt-PT"/>
          <w14:ligatures w14:val="standardContextual"/>
        </w:rPr>
      </w:pPr>
      <w:hyperlink w:anchor="_Toc155544751" w:history="1">
        <w:r w:rsidRPr="00A94584">
          <w:rPr>
            <w:rStyle w:val="Hyperlink"/>
            <w:noProof/>
          </w:rPr>
          <w:t>Figura 30 - MVI, MVI2 e Backlog de realizar desdobramento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_Toc155544751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4090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752BB05" w14:textId="5F2B2CFC" w:rsidR="00D9367B" w:rsidRDefault="004C565C" w:rsidP="000859C1">
      <w:r>
        <w:fldChar w:fldCharType="end"/>
      </w:r>
    </w:p>
    <w:p w14:paraId="1CDBE630" w14:textId="77777777" w:rsidR="00D9367B" w:rsidRDefault="00D9367B" w:rsidP="000859C1"/>
    <w:p w14:paraId="03ED67B2" w14:textId="77777777" w:rsidR="00D9367B" w:rsidRDefault="00D9367B" w:rsidP="000859C1"/>
    <w:p w14:paraId="0597E42A" w14:textId="77777777" w:rsidR="00D9367B" w:rsidRDefault="00D9367B" w:rsidP="000859C1"/>
    <w:p w14:paraId="6886EEE1" w14:textId="77777777" w:rsidR="00D9367B" w:rsidRDefault="00D9367B" w:rsidP="000859C1"/>
    <w:p w14:paraId="2715009C" w14:textId="77777777" w:rsidR="00D9367B" w:rsidRDefault="00D9367B" w:rsidP="000859C1"/>
    <w:p w14:paraId="075FD0E8" w14:textId="77777777" w:rsidR="00D9367B" w:rsidRDefault="00D9367B" w:rsidP="000859C1"/>
    <w:p w14:paraId="3BE285E9" w14:textId="77777777" w:rsidR="00D9367B" w:rsidRDefault="00D9367B" w:rsidP="000859C1"/>
    <w:p w14:paraId="0E01E5B5" w14:textId="77777777" w:rsidR="00D9367B" w:rsidRDefault="00D9367B" w:rsidP="000859C1"/>
    <w:p w14:paraId="259D7861" w14:textId="77777777" w:rsidR="00D9367B" w:rsidRDefault="00D9367B" w:rsidP="000859C1"/>
    <w:p w14:paraId="53F92214" w14:textId="77777777" w:rsidR="00D9367B" w:rsidRDefault="00D9367B" w:rsidP="000859C1"/>
    <w:p w14:paraId="5D7B03BA" w14:textId="77777777" w:rsidR="004C565C" w:rsidRPr="00CD094C" w:rsidRDefault="004C565C" w:rsidP="00F93750">
      <w:pPr>
        <w:ind w:left="0"/>
        <w:rPr>
          <w:rFonts w:ascii="Calibri" w:hAnsi="Calibri" w:cs="Calibri"/>
        </w:rPr>
      </w:pPr>
    </w:p>
    <w:p w14:paraId="5553EE1F" w14:textId="0EE26106" w:rsidR="001B4740" w:rsidRPr="007B04B7" w:rsidRDefault="001B4740" w:rsidP="003E5069">
      <w:pPr>
        <w:pStyle w:val="Heading1"/>
        <w:rPr>
          <w:rFonts w:ascii="Calibri" w:hAnsi="Calibri" w:cs="Calibri"/>
        </w:rPr>
      </w:pPr>
      <w:bookmarkStart w:id="2" w:name="_Toc155544752"/>
      <w:r w:rsidRPr="007B04B7">
        <w:rPr>
          <w:rFonts w:ascii="Calibri" w:hAnsi="Calibri" w:cs="Calibri"/>
        </w:rPr>
        <w:lastRenderedPageBreak/>
        <w:t>Introd</w:t>
      </w:r>
      <w:r w:rsidR="7033162B" w:rsidRPr="007B04B7">
        <w:rPr>
          <w:rFonts w:ascii="Calibri" w:hAnsi="Calibri" w:cs="Calibri"/>
        </w:rPr>
        <w:t>ução</w:t>
      </w:r>
      <w:bookmarkEnd w:id="2"/>
    </w:p>
    <w:p w14:paraId="3FD54C1B" w14:textId="77777777" w:rsidR="00FE1A7A" w:rsidRPr="00FE1A7A" w:rsidRDefault="00FE1A7A" w:rsidP="00FE1A7A">
      <w:pPr>
        <w:jc w:val="both"/>
        <w:rPr>
          <w:rFonts w:ascii="Calibri" w:hAnsi="Calibri" w:cs="Calibri"/>
          <w:sz w:val="24"/>
          <w:szCs w:val="24"/>
        </w:rPr>
      </w:pPr>
      <w:r w:rsidRPr="00FE1A7A">
        <w:rPr>
          <w:rFonts w:ascii="Calibri" w:hAnsi="Calibri" w:cs="Calibri"/>
          <w:sz w:val="24"/>
          <w:szCs w:val="24"/>
        </w:rPr>
        <w:t>Com o intuito de apoiar as tarefas diários dos apicultores em Portugal, surgiu a HapiBee, uma aplicação mobile de apoio à atividade apícula.</w:t>
      </w:r>
    </w:p>
    <w:p w14:paraId="74D583E4" w14:textId="60844AA8" w:rsidR="00FE1A7A" w:rsidRPr="00FE1A7A" w:rsidRDefault="00FE1A7A" w:rsidP="00FE1A7A">
      <w:pPr>
        <w:jc w:val="both"/>
        <w:rPr>
          <w:rFonts w:ascii="Calibri" w:hAnsi="Calibri" w:cs="Calibri"/>
          <w:sz w:val="24"/>
          <w:szCs w:val="24"/>
        </w:rPr>
      </w:pPr>
      <w:r w:rsidRPr="00FE1A7A">
        <w:rPr>
          <w:rFonts w:ascii="Calibri" w:hAnsi="Calibri" w:cs="Calibri"/>
          <w:sz w:val="24"/>
          <w:szCs w:val="24"/>
        </w:rPr>
        <w:t>Neste relatório serão abordados alguns aspetos importantes para a organização do projeto e da equipa de desenvolvimento.</w:t>
      </w:r>
    </w:p>
    <w:p w14:paraId="43372212" w14:textId="17781EF0" w:rsidR="001B4740" w:rsidRPr="00FE1A7A" w:rsidRDefault="00FE1A7A" w:rsidP="00FE1A7A">
      <w:pPr>
        <w:jc w:val="both"/>
      </w:pPr>
      <w:r w:rsidRPr="00FE1A7A">
        <w:rPr>
          <w:rFonts w:ascii="Calibri" w:hAnsi="Calibri" w:cs="Calibri"/>
          <w:sz w:val="24"/>
          <w:szCs w:val="24"/>
        </w:rPr>
        <w:t>Durante o desenvolvimento do sistema, a equipa adotou uma metodologia scrum. O Scrum é uma estrutura ágil de gestão de projetos que tem como objetivo aumentar a eficiência no desenvolvimento de produtos complexos. Inicialmente criado para a gestão de projetos de software, o Scrum tem sido adotado em várias áreas devido à sua flexibilidade e à sua abordagem iterativa e incremental.</w:t>
      </w:r>
      <w:r w:rsidR="00DB5187" w:rsidRPr="00FE1A7A">
        <w:rPr>
          <w:rFonts w:ascii="Calibri" w:hAnsi="Calibri" w:cs="Calibri"/>
        </w:rPr>
        <w:br w:type="page"/>
      </w:r>
    </w:p>
    <w:p w14:paraId="4F95A8F1" w14:textId="1355E360" w:rsidR="006848AA" w:rsidRPr="00FE1A7A" w:rsidRDefault="00FE1A7A" w:rsidP="00FE1A7A">
      <w:pPr>
        <w:pStyle w:val="Heading1"/>
        <w:rPr>
          <w:rFonts w:ascii="Calibri" w:hAnsi="Calibri" w:cs="Calibri"/>
        </w:rPr>
      </w:pPr>
      <w:bookmarkStart w:id="3" w:name="_Toc155544753"/>
      <w:r>
        <w:rPr>
          <w:rFonts w:ascii="Calibri" w:hAnsi="Calibri" w:cs="Calibri"/>
        </w:rPr>
        <w:lastRenderedPageBreak/>
        <w:t>Funcionalidades do sistema e prioridades</w:t>
      </w:r>
      <w:bookmarkEnd w:id="3"/>
    </w:p>
    <w:bookmarkEnd w:id="1"/>
    <w:p w14:paraId="03D782ED" w14:textId="77777777" w:rsidR="00FE1A7A" w:rsidRPr="00FE1A7A" w:rsidRDefault="00FE1A7A" w:rsidP="00FE1A7A">
      <w:pPr>
        <w:jc w:val="both"/>
        <w:rPr>
          <w:rFonts w:ascii="Calibri" w:hAnsi="Calibri" w:cs="Calibri"/>
          <w:sz w:val="24"/>
          <w:szCs w:val="24"/>
        </w:rPr>
      </w:pPr>
      <w:r w:rsidRPr="00FE1A7A">
        <w:rPr>
          <w:rFonts w:ascii="Calibri" w:hAnsi="Calibri" w:cs="Calibri"/>
          <w:sz w:val="24"/>
          <w:szCs w:val="24"/>
        </w:rPr>
        <w:t>Foram fornecidas à equipa de desenvolvimento uma lista de funcionalidades que deviam ser implementadas ao longo do sprint. Sendo estas:</w:t>
      </w:r>
    </w:p>
    <w:p w14:paraId="7DC66129" w14:textId="77777777" w:rsidR="00FE1A7A" w:rsidRPr="00FE1A7A" w:rsidRDefault="00FE1A7A" w:rsidP="00FE1A7A">
      <w:pPr>
        <w:pStyle w:val="ListParagraph"/>
        <w:numPr>
          <w:ilvl w:val="0"/>
          <w:numId w:val="40"/>
        </w:numPr>
        <w:spacing w:after="160" w:line="259" w:lineRule="auto"/>
        <w:jc w:val="both"/>
        <w:rPr>
          <w:rFonts w:ascii="Calibri" w:hAnsi="Calibri" w:cs="Calibri"/>
          <w:sz w:val="24"/>
          <w:szCs w:val="24"/>
        </w:rPr>
      </w:pPr>
      <w:r w:rsidRPr="00FE1A7A">
        <w:rPr>
          <w:rFonts w:ascii="Calibri" w:hAnsi="Calibri" w:cs="Calibri"/>
          <w:sz w:val="24"/>
          <w:szCs w:val="24"/>
        </w:rPr>
        <w:t>US1 - Como apicultor quero realizar a declaração anual de existências;</w:t>
      </w:r>
    </w:p>
    <w:p w14:paraId="3E8A6266" w14:textId="77777777" w:rsidR="00FE1A7A" w:rsidRPr="00FE1A7A" w:rsidRDefault="00FE1A7A" w:rsidP="00FE1A7A">
      <w:pPr>
        <w:pStyle w:val="ListParagraph"/>
        <w:numPr>
          <w:ilvl w:val="0"/>
          <w:numId w:val="40"/>
        </w:numPr>
        <w:spacing w:after="160" w:line="259" w:lineRule="auto"/>
        <w:jc w:val="both"/>
        <w:rPr>
          <w:rFonts w:ascii="Calibri" w:hAnsi="Calibri" w:cs="Calibri"/>
          <w:sz w:val="24"/>
          <w:szCs w:val="24"/>
        </w:rPr>
      </w:pPr>
      <w:r w:rsidRPr="00FE1A7A">
        <w:rPr>
          <w:rFonts w:ascii="Calibri" w:hAnsi="Calibri" w:cs="Calibri"/>
          <w:sz w:val="24"/>
          <w:szCs w:val="24"/>
        </w:rPr>
        <w:t>US2 - Como apicultor quero efetuar pedido de transumância;</w:t>
      </w:r>
    </w:p>
    <w:p w14:paraId="5DEDAA4F" w14:textId="77777777" w:rsidR="00FE1A7A" w:rsidRPr="00FE1A7A" w:rsidRDefault="00FE1A7A" w:rsidP="00FE1A7A">
      <w:pPr>
        <w:pStyle w:val="ListParagraph"/>
        <w:numPr>
          <w:ilvl w:val="0"/>
          <w:numId w:val="40"/>
        </w:numPr>
        <w:spacing w:after="160" w:line="259" w:lineRule="auto"/>
        <w:jc w:val="both"/>
        <w:rPr>
          <w:rFonts w:ascii="Calibri" w:hAnsi="Calibri" w:cs="Calibri"/>
          <w:sz w:val="24"/>
          <w:szCs w:val="24"/>
        </w:rPr>
      </w:pPr>
      <w:r w:rsidRPr="00FE1A7A">
        <w:rPr>
          <w:rFonts w:ascii="Calibri" w:hAnsi="Calibri" w:cs="Calibri"/>
          <w:sz w:val="24"/>
          <w:szCs w:val="24"/>
        </w:rPr>
        <w:t>US3 - Como apicultor quero poder criar um apiário, efetuar o respetivo pedido de instalação e registar a sua constituição/informação;</w:t>
      </w:r>
    </w:p>
    <w:p w14:paraId="01AB8EF1" w14:textId="77777777" w:rsidR="00FE1A7A" w:rsidRPr="00FE1A7A" w:rsidRDefault="00FE1A7A" w:rsidP="00FE1A7A">
      <w:pPr>
        <w:pStyle w:val="ListParagraph"/>
        <w:numPr>
          <w:ilvl w:val="0"/>
          <w:numId w:val="40"/>
        </w:numPr>
        <w:spacing w:after="160" w:line="259" w:lineRule="auto"/>
        <w:jc w:val="both"/>
        <w:rPr>
          <w:rFonts w:ascii="Calibri" w:hAnsi="Calibri" w:cs="Calibri"/>
          <w:sz w:val="24"/>
          <w:szCs w:val="24"/>
        </w:rPr>
      </w:pPr>
      <w:r w:rsidRPr="00FE1A7A">
        <w:rPr>
          <w:rFonts w:ascii="Calibri" w:hAnsi="Calibri" w:cs="Calibri"/>
          <w:sz w:val="24"/>
          <w:szCs w:val="24"/>
        </w:rPr>
        <w:t>US4 - Como apicultor quero realizar a inspeção do apiário e registar a mesma;</w:t>
      </w:r>
    </w:p>
    <w:p w14:paraId="2D9758CB" w14:textId="77777777" w:rsidR="00FE1A7A" w:rsidRPr="00FE1A7A" w:rsidRDefault="00FE1A7A" w:rsidP="00FE1A7A">
      <w:pPr>
        <w:pStyle w:val="ListParagraph"/>
        <w:numPr>
          <w:ilvl w:val="0"/>
          <w:numId w:val="40"/>
        </w:numPr>
        <w:spacing w:after="160" w:line="259" w:lineRule="auto"/>
        <w:jc w:val="both"/>
        <w:rPr>
          <w:rFonts w:ascii="Calibri" w:hAnsi="Calibri" w:cs="Calibri"/>
          <w:sz w:val="24"/>
          <w:szCs w:val="24"/>
        </w:rPr>
      </w:pPr>
      <w:r w:rsidRPr="00FE1A7A">
        <w:rPr>
          <w:rFonts w:ascii="Calibri" w:hAnsi="Calibri" w:cs="Calibri"/>
          <w:sz w:val="24"/>
          <w:szCs w:val="24"/>
        </w:rPr>
        <w:t>US5 - Como apicultor quero realizar um desdobramento e registar a mesma.</w:t>
      </w:r>
    </w:p>
    <w:p w14:paraId="223621CB" w14:textId="77777777" w:rsidR="00FE1A7A" w:rsidRPr="00FE1A7A" w:rsidRDefault="00FE1A7A" w:rsidP="00FE1A7A">
      <w:pPr>
        <w:jc w:val="both"/>
        <w:rPr>
          <w:rFonts w:ascii="Calibri" w:hAnsi="Calibri" w:cs="Calibri"/>
          <w:sz w:val="24"/>
          <w:szCs w:val="24"/>
        </w:rPr>
      </w:pPr>
      <w:r w:rsidRPr="00FE1A7A">
        <w:rPr>
          <w:rFonts w:ascii="Calibri" w:hAnsi="Calibri" w:cs="Calibri"/>
          <w:sz w:val="24"/>
          <w:szCs w:val="24"/>
        </w:rPr>
        <w:t>A equipa analisou as funcionalidades apresentadas e definiu a prioridade das mesmas, de forma a garantir que esta se focasse nos requisitos mais importantes para o correto funcionamento da aplicação. Para tal, estas funcionalidades foram divididas por três grupos de prioridade, muito elevado, elevado e médio. Em seguida, será apresentada estra distribuição:</w:t>
      </w:r>
    </w:p>
    <w:p w14:paraId="11BB1C26" w14:textId="77777777" w:rsidR="00FE1A7A" w:rsidRPr="00FE1A7A" w:rsidRDefault="00FE1A7A" w:rsidP="00FE1A7A">
      <w:pPr>
        <w:pStyle w:val="ListParagraph"/>
        <w:numPr>
          <w:ilvl w:val="0"/>
          <w:numId w:val="41"/>
        </w:numPr>
        <w:spacing w:after="160" w:line="259" w:lineRule="auto"/>
        <w:jc w:val="both"/>
        <w:rPr>
          <w:rFonts w:ascii="Calibri" w:hAnsi="Calibri" w:cs="Calibri"/>
          <w:sz w:val="24"/>
          <w:szCs w:val="24"/>
        </w:rPr>
      </w:pPr>
      <w:r w:rsidRPr="00FE1A7A">
        <w:rPr>
          <w:rFonts w:ascii="Calibri" w:hAnsi="Calibri" w:cs="Calibri"/>
          <w:sz w:val="24"/>
          <w:szCs w:val="24"/>
        </w:rPr>
        <w:t>Muito elevado:</w:t>
      </w:r>
    </w:p>
    <w:p w14:paraId="5233A882" w14:textId="77777777" w:rsidR="00FE1A7A" w:rsidRPr="00FE1A7A" w:rsidRDefault="00FE1A7A" w:rsidP="00FE1A7A">
      <w:pPr>
        <w:pStyle w:val="ListParagraph"/>
        <w:numPr>
          <w:ilvl w:val="1"/>
          <w:numId w:val="41"/>
        </w:numPr>
        <w:spacing w:after="160" w:line="259" w:lineRule="auto"/>
        <w:jc w:val="both"/>
        <w:rPr>
          <w:rFonts w:ascii="Calibri" w:hAnsi="Calibri" w:cs="Calibri"/>
          <w:sz w:val="24"/>
          <w:szCs w:val="24"/>
        </w:rPr>
      </w:pPr>
      <w:r w:rsidRPr="00FE1A7A">
        <w:rPr>
          <w:rFonts w:ascii="Calibri" w:hAnsi="Calibri" w:cs="Calibri"/>
          <w:sz w:val="24"/>
          <w:szCs w:val="24"/>
        </w:rPr>
        <w:t>US3: esta funcionalidade é fundamental para o sistema, visto que as restantes estão dependentes desta.</w:t>
      </w:r>
    </w:p>
    <w:p w14:paraId="22D460BD" w14:textId="77777777" w:rsidR="00FE1A7A" w:rsidRPr="00FE1A7A" w:rsidRDefault="00FE1A7A" w:rsidP="00FE1A7A">
      <w:pPr>
        <w:pStyle w:val="ListParagraph"/>
        <w:numPr>
          <w:ilvl w:val="0"/>
          <w:numId w:val="41"/>
        </w:numPr>
        <w:spacing w:after="160" w:line="259" w:lineRule="auto"/>
        <w:jc w:val="both"/>
        <w:rPr>
          <w:rFonts w:ascii="Calibri" w:hAnsi="Calibri" w:cs="Calibri"/>
          <w:sz w:val="24"/>
          <w:szCs w:val="24"/>
        </w:rPr>
      </w:pPr>
      <w:r w:rsidRPr="00FE1A7A">
        <w:rPr>
          <w:rFonts w:ascii="Calibri" w:hAnsi="Calibri" w:cs="Calibri"/>
          <w:sz w:val="24"/>
          <w:szCs w:val="24"/>
        </w:rPr>
        <w:t>Elevado:</w:t>
      </w:r>
    </w:p>
    <w:p w14:paraId="48900083" w14:textId="77777777" w:rsidR="00FE1A7A" w:rsidRPr="00FE1A7A" w:rsidRDefault="00FE1A7A" w:rsidP="00FE1A7A">
      <w:pPr>
        <w:pStyle w:val="ListParagraph"/>
        <w:numPr>
          <w:ilvl w:val="1"/>
          <w:numId w:val="41"/>
        </w:numPr>
        <w:spacing w:after="160" w:line="259" w:lineRule="auto"/>
        <w:jc w:val="both"/>
        <w:rPr>
          <w:rFonts w:ascii="Calibri" w:hAnsi="Calibri" w:cs="Calibri"/>
          <w:sz w:val="24"/>
          <w:szCs w:val="24"/>
        </w:rPr>
      </w:pPr>
      <w:r w:rsidRPr="00FE1A7A">
        <w:rPr>
          <w:rFonts w:ascii="Calibri" w:hAnsi="Calibri" w:cs="Calibri"/>
          <w:sz w:val="24"/>
          <w:szCs w:val="24"/>
        </w:rPr>
        <w:t>US2, US4, US5: estas funcionalidades são importantes, porque representam as atividades diárias do apicultor.</w:t>
      </w:r>
    </w:p>
    <w:p w14:paraId="577070DD" w14:textId="77777777" w:rsidR="00FE1A7A" w:rsidRPr="00FE1A7A" w:rsidRDefault="00FE1A7A" w:rsidP="00FE1A7A">
      <w:pPr>
        <w:pStyle w:val="ListParagraph"/>
        <w:numPr>
          <w:ilvl w:val="0"/>
          <w:numId w:val="41"/>
        </w:numPr>
        <w:spacing w:after="160" w:line="259" w:lineRule="auto"/>
        <w:jc w:val="both"/>
        <w:rPr>
          <w:rFonts w:ascii="Calibri" w:hAnsi="Calibri" w:cs="Calibri"/>
          <w:sz w:val="24"/>
          <w:szCs w:val="24"/>
        </w:rPr>
      </w:pPr>
      <w:r w:rsidRPr="00FE1A7A">
        <w:rPr>
          <w:rFonts w:ascii="Calibri" w:hAnsi="Calibri" w:cs="Calibri"/>
          <w:sz w:val="24"/>
          <w:szCs w:val="24"/>
        </w:rPr>
        <w:t>Médio:</w:t>
      </w:r>
    </w:p>
    <w:p w14:paraId="5D94282E" w14:textId="6499D95C" w:rsidR="00FE1A7A" w:rsidRPr="00FE1A7A" w:rsidRDefault="00FE1A7A" w:rsidP="00FE1A7A">
      <w:pPr>
        <w:pStyle w:val="ListParagraph"/>
        <w:numPr>
          <w:ilvl w:val="1"/>
          <w:numId w:val="41"/>
        </w:numPr>
        <w:spacing w:after="160" w:line="259" w:lineRule="auto"/>
        <w:jc w:val="both"/>
        <w:rPr>
          <w:rFonts w:ascii="Calibri" w:hAnsi="Calibri" w:cs="Calibri"/>
          <w:sz w:val="24"/>
          <w:szCs w:val="24"/>
        </w:rPr>
      </w:pPr>
      <w:r w:rsidRPr="00FE1A7A">
        <w:rPr>
          <w:rFonts w:ascii="Calibri" w:hAnsi="Calibri" w:cs="Calibri"/>
          <w:sz w:val="24"/>
          <w:szCs w:val="24"/>
        </w:rPr>
        <w:t>US1: esta funcionalidade não é tão essencial para as atividades diárias do apicultor, já que existem outros métodos para realizar a declaração anual de existências e esta só ocorre uma vez por ano.</w:t>
      </w:r>
    </w:p>
    <w:p w14:paraId="17D65FF4" w14:textId="77777777" w:rsidR="00FE1A7A" w:rsidRPr="00FE1A7A" w:rsidRDefault="00FE1A7A" w:rsidP="00FE1A7A">
      <w:pPr>
        <w:ind w:left="720" w:hanging="360"/>
        <w:jc w:val="both"/>
        <w:rPr>
          <w:rFonts w:ascii="Calibri" w:hAnsi="Calibri" w:cs="Calibri"/>
          <w:sz w:val="24"/>
          <w:szCs w:val="24"/>
        </w:rPr>
      </w:pPr>
      <w:r w:rsidRPr="00FE1A7A">
        <w:rPr>
          <w:rFonts w:ascii="Calibri" w:hAnsi="Calibri" w:cs="Calibri"/>
          <w:sz w:val="24"/>
          <w:szCs w:val="24"/>
        </w:rPr>
        <w:t>Para este projeto foi utilizado a framework Spring Boot , usando como linguagem o Java.</w:t>
      </w:r>
    </w:p>
    <w:p w14:paraId="4F504252" w14:textId="5A6DC082" w:rsidR="001B4740" w:rsidRPr="00FE1A7A" w:rsidRDefault="00DF10A9" w:rsidP="00FE1A7A">
      <w:pPr>
        <w:ind w:left="0"/>
        <w:jc w:val="both"/>
        <w:rPr>
          <w:rFonts w:ascii="Calibri" w:hAnsi="Calibri" w:cs="Calibri"/>
          <w:sz w:val="24"/>
          <w:szCs w:val="24"/>
        </w:rPr>
      </w:pPr>
      <w:r w:rsidRPr="00FE1A7A">
        <w:rPr>
          <w:rFonts w:ascii="Calibri" w:hAnsi="Calibri" w:cs="Calibri"/>
          <w:sz w:val="24"/>
          <w:szCs w:val="24"/>
        </w:rPr>
        <w:br w:type="page"/>
      </w:r>
    </w:p>
    <w:p w14:paraId="716C488C" w14:textId="07C16A30" w:rsidR="671265B3" w:rsidRPr="00FE1A7A" w:rsidRDefault="00FE1A7A" w:rsidP="00FE1A7A">
      <w:pPr>
        <w:pStyle w:val="Heading1"/>
        <w:spacing w:line="259" w:lineRule="auto"/>
        <w:ind w:left="288" w:hanging="288"/>
        <w:rPr>
          <w:rFonts w:ascii="Calibri" w:hAnsi="Calibri" w:cs="Calibri"/>
        </w:rPr>
      </w:pPr>
      <w:bookmarkStart w:id="4" w:name="_Toc155544754"/>
      <w:r>
        <w:rPr>
          <w:rFonts w:ascii="Calibri" w:hAnsi="Calibri" w:cs="Calibri"/>
        </w:rPr>
        <w:lastRenderedPageBreak/>
        <w:t>Tecnologias utilizadas</w:t>
      </w:r>
      <w:bookmarkEnd w:id="4"/>
    </w:p>
    <w:p w14:paraId="5EB6B156" w14:textId="06A36D54" w:rsidR="00FE1A7A" w:rsidRDefault="00FE1A7A" w:rsidP="00FE1A7A">
      <w:pPr>
        <w:pStyle w:val="Heading1"/>
        <w:numPr>
          <w:ilvl w:val="1"/>
          <w:numId w:val="13"/>
        </w:numPr>
        <w:rPr>
          <w:rFonts w:ascii="Calibri" w:hAnsi="Calibri" w:cs="Calibri"/>
        </w:rPr>
      </w:pPr>
      <w:bookmarkStart w:id="5" w:name="_Toc155544755"/>
      <w:r>
        <w:rPr>
          <w:rFonts w:ascii="Calibri" w:hAnsi="Calibri" w:cs="Calibri"/>
        </w:rPr>
        <w:t>Java</w:t>
      </w:r>
      <w:bookmarkEnd w:id="5"/>
    </w:p>
    <w:p w14:paraId="6A7CEA07" w14:textId="77777777" w:rsidR="00FE1A7A" w:rsidRPr="00FE1A7A" w:rsidRDefault="00FE1A7A" w:rsidP="00FE1A7A">
      <w:pPr>
        <w:jc w:val="both"/>
        <w:rPr>
          <w:rFonts w:ascii="Calibri" w:hAnsi="Calibri" w:cs="Calibri"/>
          <w:sz w:val="24"/>
          <w:szCs w:val="24"/>
        </w:rPr>
      </w:pPr>
      <w:r w:rsidRPr="00FE1A7A">
        <w:rPr>
          <w:rFonts w:ascii="Calibri" w:hAnsi="Calibri" w:cs="Calibri"/>
          <w:sz w:val="24"/>
          <w:szCs w:val="24"/>
        </w:rPr>
        <w:t>Java é uma linguagem de programação de alto nível, orientada a objetos e multiplataforma. Ela foi projetada para ser uma linguagem simples, segura e portável, permitindo que os desenvolvedores escrevam código uma vez e o executem em qualquer dispositivo ou sistema que tenha uma Máquina Virtual Java, independente do sistema operacional.</w:t>
      </w:r>
    </w:p>
    <w:p w14:paraId="56CAD855" w14:textId="75BDF5ED" w:rsidR="00FE1A7A" w:rsidRDefault="00FE1A7A" w:rsidP="00FE1A7A">
      <w:pPr>
        <w:jc w:val="both"/>
        <w:rPr>
          <w:rFonts w:ascii="Calibri" w:hAnsi="Calibri" w:cs="Calibri"/>
          <w:sz w:val="24"/>
          <w:szCs w:val="24"/>
        </w:rPr>
      </w:pPr>
      <w:r w:rsidRPr="00FE1A7A">
        <w:rPr>
          <w:rFonts w:ascii="Calibri" w:hAnsi="Calibri" w:cs="Calibri"/>
          <w:sz w:val="24"/>
          <w:szCs w:val="24"/>
        </w:rPr>
        <w:t>Java destaca-se como uma linguagem de programação orientada a objetos que se destaca pela ênfase em segurança, uma sintaxe simples e limpa, e um ecossistema robusto com uma ampla biblioteca padrão. Essas características fundamentais tornam o Java uma escolha prevalente em uma variedade de domínios, incluindo desenvolvimento empresarial, aplicações web, sistemas embarcados e aplicativos móveis. Sua relevância duradoura na indústria de software é impulsionada pela combinação de portabilidade, segurança e versatilidade oferecidas pela linguagem.</w:t>
      </w:r>
    </w:p>
    <w:p w14:paraId="495EF6C6" w14:textId="57B6B790" w:rsidR="00A44354" w:rsidRPr="00FE1A7A" w:rsidRDefault="00A44354" w:rsidP="00FE1A7A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No caso do nosso sistema, esta linguagem foi utilizada para desenvolver o backend da aplicação mobile, tal como do portal.</w:t>
      </w:r>
    </w:p>
    <w:p w14:paraId="1B561752" w14:textId="6541151E" w:rsidR="00FE1A7A" w:rsidRDefault="00FE1A7A" w:rsidP="00FE1A7A">
      <w:pPr>
        <w:pStyle w:val="Heading1"/>
        <w:numPr>
          <w:ilvl w:val="1"/>
          <w:numId w:val="13"/>
        </w:numPr>
        <w:rPr>
          <w:rFonts w:ascii="Calibri" w:hAnsi="Calibri" w:cs="Calibri"/>
        </w:rPr>
      </w:pPr>
      <w:bookmarkStart w:id="6" w:name="_Toc155544756"/>
      <w:r>
        <w:rPr>
          <w:rFonts w:ascii="Calibri" w:hAnsi="Calibri" w:cs="Calibri"/>
        </w:rPr>
        <w:t>Spring Boot</w:t>
      </w:r>
      <w:bookmarkEnd w:id="6"/>
    </w:p>
    <w:p w14:paraId="1B7ADFC1" w14:textId="0F4301EB" w:rsidR="00FE1A7A" w:rsidRPr="00FE1A7A" w:rsidRDefault="00FE1A7A" w:rsidP="00FE1A7A">
      <w:pPr>
        <w:jc w:val="both"/>
        <w:rPr>
          <w:rFonts w:ascii="Calibri" w:hAnsi="Calibri" w:cs="Calibri"/>
          <w:sz w:val="24"/>
          <w:szCs w:val="24"/>
        </w:rPr>
      </w:pPr>
      <w:r w:rsidRPr="00FE1A7A">
        <w:rPr>
          <w:rFonts w:ascii="Calibri" w:hAnsi="Calibri" w:cs="Calibri"/>
          <w:sz w:val="24"/>
          <w:szCs w:val="24"/>
        </w:rPr>
        <w:t>O Spring Boot é um framework Java que simplifica significativamente o desenvolvimento de aplica</w:t>
      </w:r>
      <w:r w:rsidR="00A44354">
        <w:rPr>
          <w:rFonts w:ascii="Calibri" w:hAnsi="Calibri" w:cs="Calibri"/>
          <w:sz w:val="24"/>
          <w:szCs w:val="24"/>
        </w:rPr>
        <w:t>ções.</w:t>
      </w:r>
      <w:r w:rsidRPr="00FE1A7A">
        <w:rPr>
          <w:rFonts w:ascii="Calibri" w:hAnsi="Calibri" w:cs="Calibri"/>
          <w:sz w:val="24"/>
          <w:szCs w:val="24"/>
        </w:rPr>
        <w:t xml:space="preserve"> Ele oferece convenções e configurações padrão, eliminando grande parte da complexidade associada ao desenvolvimento Java tradicional. Uma d</w:t>
      </w:r>
      <w:r w:rsidR="00A44354">
        <w:rPr>
          <w:rFonts w:ascii="Calibri" w:hAnsi="Calibri" w:cs="Calibri"/>
          <w:sz w:val="24"/>
          <w:szCs w:val="24"/>
        </w:rPr>
        <w:t>as</w:t>
      </w:r>
      <w:r w:rsidRPr="00FE1A7A">
        <w:rPr>
          <w:rFonts w:ascii="Calibri" w:hAnsi="Calibri" w:cs="Calibri"/>
          <w:sz w:val="24"/>
          <w:szCs w:val="24"/>
        </w:rPr>
        <w:t xml:space="preserve"> suas principais características é a inclusão de um servidor web embutido, o que facilita a implantação dos aplicativos.</w:t>
      </w:r>
    </w:p>
    <w:p w14:paraId="53E6ACC7" w14:textId="77777777" w:rsidR="00FE1A7A" w:rsidRPr="00FE1A7A" w:rsidRDefault="00FE1A7A" w:rsidP="00FE1A7A">
      <w:pPr>
        <w:jc w:val="both"/>
        <w:rPr>
          <w:rFonts w:ascii="Calibri" w:hAnsi="Calibri" w:cs="Calibri"/>
          <w:sz w:val="24"/>
          <w:szCs w:val="24"/>
        </w:rPr>
      </w:pPr>
      <w:r w:rsidRPr="00FE1A7A">
        <w:rPr>
          <w:rFonts w:ascii="Calibri" w:hAnsi="Calibri" w:cs="Calibri"/>
          <w:sz w:val="24"/>
          <w:szCs w:val="24"/>
        </w:rPr>
        <w:t>O Spring Boot realiza automaticamente a configuração com base nas dependências do projeto, tornando o processo de configuração mais intuitivo e eficiente. Além disso, disponibiliza starters, que são conjuntos de dependências pré-configuradas, simplificando a inclusão de funcionalidades comuns.</w:t>
      </w:r>
    </w:p>
    <w:p w14:paraId="27E128F8" w14:textId="05AC6D12" w:rsidR="00FE1A7A" w:rsidRPr="00FE1A7A" w:rsidRDefault="00FE1A7A" w:rsidP="00FE1A7A">
      <w:pPr>
        <w:jc w:val="both"/>
        <w:rPr>
          <w:rFonts w:ascii="Calibri" w:hAnsi="Calibri" w:cs="Calibri"/>
          <w:sz w:val="24"/>
          <w:szCs w:val="24"/>
        </w:rPr>
      </w:pPr>
      <w:r w:rsidRPr="00FE1A7A">
        <w:rPr>
          <w:rFonts w:ascii="Calibri" w:hAnsi="Calibri" w:cs="Calibri"/>
          <w:sz w:val="24"/>
          <w:szCs w:val="24"/>
        </w:rPr>
        <w:t xml:space="preserve">Essas características combinadas fazem do Spring Boot uma </w:t>
      </w:r>
      <w:r w:rsidR="00A44354">
        <w:rPr>
          <w:rFonts w:ascii="Calibri" w:hAnsi="Calibri" w:cs="Calibri"/>
          <w:sz w:val="24"/>
          <w:szCs w:val="24"/>
        </w:rPr>
        <w:t xml:space="preserve">boa </w:t>
      </w:r>
      <w:r w:rsidRPr="00FE1A7A">
        <w:rPr>
          <w:rFonts w:ascii="Calibri" w:hAnsi="Calibri" w:cs="Calibri"/>
          <w:sz w:val="24"/>
          <w:szCs w:val="24"/>
        </w:rPr>
        <w:t>escolha para o desenvolvimento eficiente e ágil de aplica</w:t>
      </w:r>
      <w:r w:rsidR="00A44354">
        <w:rPr>
          <w:rFonts w:ascii="Calibri" w:hAnsi="Calibri" w:cs="Calibri"/>
          <w:sz w:val="24"/>
          <w:szCs w:val="24"/>
        </w:rPr>
        <w:t>ções</w:t>
      </w:r>
      <w:r w:rsidRPr="00FE1A7A">
        <w:rPr>
          <w:rFonts w:ascii="Calibri" w:hAnsi="Calibri" w:cs="Calibri"/>
          <w:sz w:val="24"/>
          <w:szCs w:val="24"/>
        </w:rPr>
        <w:t xml:space="preserve"> Java</w:t>
      </w:r>
      <w:r w:rsidR="00A44354">
        <w:rPr>
          <w:rFonts w:ascii="Calibri" w:hAnsi="Calibri" w:cs="Calibri"/>
          <w:sz w:val="24"/>
          <w:szCs w:val="24"/>
        </w:rPr>
        <w:t>. Deste modo, a equipa decidiu utilizar o Spring boot  em conjunto com as aplicações a serem desenvolvidas em java, isto é, o backend da aplicação mobile e do portal</w:t>
      </w:r>
      <w:r w:rsidRPr="00FE1A7A">
        <w:rPr>
          <w:rFonts w:ascii="Calibri" w:hAnsi="Calibri" w:cs="Calibri"/>
          <w:sz w:val="24"/>
          <w:szCs w:val="24"/>
        </w:rPr>
        <w:t>.</w:t>
      </w:r>
    </w:p>
    <w:p w14:paraId="16217695" w14:textId="088D2B9C" w:rsidR="00FE1A7A" w:rsidRDefault="00FE1A7A" w:rsidP="00FE1A7A">
      <w:pPr>
        <w:pStyle w:val="Heading1"/>
        <w:numPr>
          <w:ilvl w:val="1"/>
          <w:numId w:val="13"/>
        </w:numPr>
        <w:rPr>
          <w:rFonts w:ascii="Calibri" w:hAnsi="Calibri" w:cs="Calibri"/>
        </w:rPr>
      </w:pPr>
      <w:bookmarkStart w:id="7" w:name="_Toc155544757"/>
      <w:r>
        <w:rPr>
          <w:rFonts w:ascii="Calibri" w:hAnsi="Calibri" w:cs="Calibri"/>
        </w:rPr>
        <w:t>React Native</w:t>
      </w:r>
      <w:bookmarkEnd w:id="7"/>
    </w:p>
    <w:p w14:paraId="5DCD4FC0" w14:textId="5626DAD1" w:rsidR="00FE1A7A" w:rsidRDefault="00FE1A7A" w:rsidP="00FE1A7A">
      <w:pPr>
        <w:jc w:val="both"/>
        <w:rPr>
          <w:rFonts w:ascii="Calibri" w:hAnsi="Calibri" w:cs="Calibri"/>
          <w:sz w:val="24"/>
          <w:szCs w:val="24"/>
        </w:rPr>
      </w:pPr>
      <w:r w:rsidRPr="00FE1A7A">
        <w:rPr>
          <w:rFonts w:ascii="Calibri" w:hAnsi="Calibri" w:cs="Calibri"/>
          <w:sz w:val="24"/>
          <w:szCs w:val="24"/>
        </w:rPr>
        <w:t xml:space="preserve">O React Native é um framework open-source para construir aplicações mobile com o uso de JavaScript e React. Permite aos developers utilizar React, uma biblioteca popular de JavaScript para construir interfaces de utilizador, para criar aplicações mobile nativas para as plataformas iOS e Android. A nossa equipa escolheu o React Native como a framework para </w:t>
      </w:r>
      <w:r w:rsidRPr="00FE1A7A">
        <w:rPr>
          <w:rFonts w:ascii="Calibri" w:hAnsi="Calibri" w:cs="Calibri"/>
          <w:sz w:val="24"/>
          <w:szCs w:val="24"/>
        </w:rPr>
        <w:lastRenderedPageBreak/>
        <w:t>desenvolver a aplicação proposta devido às capacidades versáteis multiplataforma, à sua ampla popularidade e às  recomendações sólidas na comunidade de desenvolvimento. Além disso, a experiência que a equipa possuia com o React Native reforçou ainda mais a escolha da plataforma.</w:t>
      </w:r>
    </w:p>
    <w:p w14:paraId="2EE18D37" w14:textId="42EC411A" w:rsidR="008B18F0" w:rsidRDefault="008B18F0" w:rsidP="008B18F0">
      <w:pPr>
        <w:pStyle w:val="Heading1"/>
        <w:numPr>
          <w:ilvl w:val="1"/>
          <w:numId w:val="13"/>
        </w:numPr>
        <w:rPr>
          <w:rFonts w:ascii="Calibri" w:hAnsi="Calibri" w:cs="Calibri"/>
        </w:rPr>
      </w:pPr>
      <w:bookmarkStart w:id="8" w:name="_Toc155544758"/>
      <w:r>
        <w:rPr>
          <w:rFonts w:ascii="Calibri" w:hAnsi="Calibri" w:cs="Calibri"/>
        </w:rPr>
        <w:t>Bcrypt</w:t>
      </w:r>
      <w:bookmarkEnd w:id="8"/>
    </w:p>
    <w:p w14:paraId="59441CD9" w14:textId="4A16D511" w:rsidR="008B18F0" w:rsidRPr="008B18F0" w:rsidRDefault="008B18F0" w:rsidP="008B18F0">
      <w:pPr>
        <w:jc w:val="both"/>
        <w:rPr>
          <w:rFonts w:ascii="Calibri" w:hAnsi="Calibri" w:cs="Calibri"/>
          <w:sz w:val="24"/>
          <w:szCs w:val="24"/>
        </w:rPr>
      </w:pPr>
      <w:r w:rsidRPr="008B18F0">
        <w:rPr>
          <w:rFonts w:ascii="Calibri" w:hAnsi="Calibri" w:cs="Calibri"/>
          <w:sz w:val="24"/>
          <w:szCs w:val="24"/>
        </w:rPr>
        <w:t>O bcrypt é uma função criptográfica de hash. Foi projetado para ser lento e intensivo em termos computacionais, tornando-o mais resistente a diversos ataques, principalmente brute-force.</w:t>
      </w:r>
    </w:p>
    <w:p w14:paraId="7D760F37" w14:textId="68F8D686" w:rsidR="008B18F0" w:rsidRPr="008B18F0" w:rsidRDefault="008B18F0" w:rsidP="008B18F0">
      <w:pPr>
        <w:jc w:val="both"/>
        <w:rPr>
          <w:rFonts w:ascii="Calibri" w:hAnsi="Calibri" w:cs="Calibri"/>
          <w:sz w:val="24"/>
          <w:szCs w:val="24"/>
        </w:rPr>
      </w:pPr>
      <w:r w:rsidRPr="008B18F0">
        <w:rPr>
          <w:rFonts w:ascii="Calibri" w:hAnsi="Calibri" w:cs="Calibri"/>
          <w:sz w:val="24"/>
          <w:szCs w:val="24"/>
        </w:rPr>
        <w:t>O objetivo principal do bcrypt é fazer hash das passwords de forma segura antes de armazená-las dentro de uma base de dados. Ao contrário das funções de hash simples, como MD5 ou SHA-256, o bcrypt incorpora um "salt" - um valor aleatório único para cada password. Esse salt ajuda a proteger contra ataques, de modo a garantir que mesmo passwords idênticas tenham representações de hash diferentes.</w:t>
      </w:r>
    </w:p>
    <w:p w14:paraId="76A1545A" w14:textId="2D4ABB5B" w:rsidR="008B18F0" w:rsidRPr="008B18F0" w:rsidRDefault="008B18F0" w:rsidP="008B18F0">
      <w:pPr>
        <w:jc w:val="both"/>
        <w:rPr>
          <w:rFonts w:ascii="Calibri" w:hAnsi="Calibri" w:cs="Calibri"/>
          <w:sz w:val="24"/>
          <w:szCs w:val="24"/>
        </w:rPr>
      </w:pPr>
      <w:r w:rsidRPr="008B18F0">
        <w:rPr>
          <w:rFonts w:ascii="Calibri" w:hAnsi="Calibri" w:cs="Calibri"/>
          <w:sz w:val="24"/>
          <w:szCs w:val="24"/>
        </w:rPr>
        <w:t>Além disso, o bcrypt é intencionalmente lento, de modo a adicionar uma camada de segurança extra. À medida que a potência computacional aumenta ao longo do tempo, a lentidão do bcrypt permanece constante, tornando mais difícil para realizar ataques em grande escala.</w:t>
      </w:r>
    </w:p>
    <w:p w14:paraId="054E7B6C" w14:textId="262DE780" w:rsidR="008B18F0" w:rsidRPr="00FE1A7A" w:rsidRDefault="008B18F0" w:rsidP="008B18F0">
      <w:pPr>
        <w:jc w:val="both"/>
        <w:rPr>
          <w:rFonts w:ascii="Calibri" w:hAnsi="Calibri" w:cs="Calibri"/>
          <w:sz w:val="24"/>
          <w:szCs w:val="24"/>
        </w:rPr>
      </w:pPr>
      <w:r w:rsidRPr="008B18F0">
        <w:rPr>
          <w:rFonts w:ascii="Calibri" w:hAnsi="Calibri" w:cs="Calibri"/>
          <w:sz w:val="24"/>
          <w:szCs w:val="24"/>
        </w:rPr>
        <w:t>Na nossa aplicação, o bcrypt é utilizado para verificar e encriptar as passwords do apicultor a realizar a autenticação.</w:t>
      </w:r>
    </w:p>
    <w:p w14:paraId="40DDC027" w14:textId="77777777" w:rsidR="00FE1A7A" w:rsidRDefault="00FE1A7A" w:rsidP="00FE1A7A"/>
    <w:p w14:paraId="6BC50C5C" w14:textId="77777777" w:rsidR="00C24633" w:rsidRDefault="00C24633" w:rsidP="00FE1A7A"/>
    <w:p w14:paraId="750C8DB3" w14:textId="77777777" w:rsidR="00C24633" w:rsidRDefault="00C24633" w:rsidP="00FE1A7A"/>
    <w:p w14:paraId="3EF5BA9A" w14:textId="77777777" w:rsidR="00C24633" w:rsidRDefault="00C24633" w:rsidP="00FE1A7A"/>
    <w:p w14:paraId="6D00042B" w14:textId="77777777" w:rsidR="00C24633" w:rsidRDefault="00C24633" w:rsidP="00FE1A7A"/>
    <w:p w14:paraId="688F1AAC" w14:textId="77777777" w:rsidR="00C24633" w:rsidRDefault="00C24633" w:rsidP="00FE1A7A"/>
    <w:p w14:paraId="5BCA4528" w14:textId="77777777" w:rsidR="00C24633" w:rsidRDefault="00C24633" w:rsidP="00FE1A7A"/>
    <w:p w14:paraId="1E041BDA" w14:textId="77777777" w:rsidR="00C24633" w:rsidRDefault="00C24633" w:rsidP="00FE1A7A"/>
    <w:p w14:paraId="75D1E4BD" w14:textId="77777777" w:rsidR="00C24633" w:rsidRDefault="00C24633" w:rsidP="00FE1A7A"/>
    <w:p w14:paraId="2C9F9380" w14:textId="77777777" w:rsidR="00C24633" w:rsidRDefault="00C24633" w:rsidP="00FE1A7A"/>
    <w:p w14:paraId="3CC10E26" w14:textId="77777777" w:rsidR="00C24633" w:rsidRDefault="00C24633" w:rsidP="00FE1A7A"/>
    <w:p w14:paraId="5DBEBBF7" w14:textId="77777777" w:rsidR="00C24633" w:rsidRDefault="00C24633" w:rsidP="00FE1A7A"/>
    <w:p w14:paraId="54C678B9" w14:textId="77777777" w:rsidR="00C24633" w:rsidRDefault="00C24633" w:rsidP="00FE1A7A"/>
    <w:p w14:paraId="21378CED" w14:textId="77777777" w:rsidR="00C24633" w:rsidRDefault="00C24633" w:rsidP="00FE1A7A"/>
    <w:p w14:paraId="2EF1FE44" w14:textId="77777777" w:rsidR="00C24633" w:rsidRDefault="00C24633" w:rsidP="00FE1A7A"/>
    <w:p w14:paraId="618BD84F" w14:textId="77777777" w:rsidR="00C24633" w:rsidRDefault="00C24633" w:rsidP="00FE1A7A"/>
    <w:p w14:paraId="19D6C761" w14:textId="77777777" w:rsidR="00C24633" w:rsidRPr="007B04B7" w:rsidRDefault="00C24633" w:rsidP="00FE1A7A">
      <w:pPr>
        <w:ind w:left="0"/>
        <w:rPr>
          <w:rFonts w:ascii="Calibri" w:hAnsi="Calibri" w:cs="Calibri"/>
        </w:rPr>
      </w:pPr>
    </w:p>
    <w:p w14:paraId="62268D9D" w14:textId="52A9FEE1" w:rsidR="69796B4C" w:rsidRDefault="00FE1A7A" w:rsidP="00CA4DBB">
      <w:pPr>
        <w:pStyle w:val="Heading1"/>
        <w:rPr>
          <w:rFonts w:ascii="Calibri" w:hAnsi="Calibri" w:cs="Calibri"/>
        </w:rPr>
      </w:pPr>
      <w:bookmarkStart w:id="9" w:name="_Toc155544759"/>
      <w:r>
        <w:rPr>
          <w:rFonts w:ascii="Calibri" w:hAnsi="Calibri" w:cs="Calibri"/>
        </w:rPr>
        <w:lastRenderedPageBreak/>
        <w:t>Sprint Planning</w:t>
      </w:r>
      <w:bookmarkEnd w:id="9"/>
    </w:p>
    <w:p w14:paraId="77F4F69D" w14:textId="17B869FD" w:rsidR="002D4AC0" w:rsidRPr="002D4AC0" w:rsidRDefault="002D4AC0" w:rsidP="002D4AC0">
      <w:pPr>
        <w:pStyle w:val="Heading2"/>
        <w:numPr>
          <w:ilvl w:val="1"/>
          <w:numId w:val="13"/>
        </w:numPr>
        <w:rPr>
          <w:sz w:val="24"/>
          <w:szCs w:val="24"/>
        </w:rPr>
      </w:pPr>
      <w:bookmarkStart w:id="10" w:name="_Toc155544760"/>
      <w:r>
        <w:rPr>
          <w:sz w:val="24"/>
          <w:szCs w:val="24"/>
        </w:rPr>
        <w:t>Sprint 1</w:t>
      </w:r>
      <w:bookmarkEnd w:id="10"/>
    </w:p>
    <w:p w14:paraId="4FD9CBB2" w14:textId="6D43DADB" w:rsidR="00CA4DBB" w:rsidRDefault="00CA4DBB" w:rsidP="00CA4DBB">
      <w:pPr>
        <w:jc w:val="both"/>
        <w:rPr>
          <w:rFonts w:ascii="Calibri" w:hAnsi="Calibri" w:cs="Calibri"/>
          <w:sz w:val="24"/>
          <w:szCs w:val="24"/>
        </w:rPr>
      </w:pPr>
      <w:r w:rsidRPr="00CA4DBB">
        <w:rPr>
          <w:rFonts w:ascii="Calibri" w:hAnsi="Calibri" w:cs="Calibri"/>
          <w:sz w:val="24"/>
          <w:szCs w:val="24"/>
        </w:rPr>
        <w:t>No nosso sprint planning</w:t>
      </w:r>
      <w:r w:rsidR="000422F9">
        <w:rPr>
          <w:rFonts w:ascii="Calibri" w:hAnsi="Calibri" w:cs="Calibri"/>
          <w:sz w:val="24"/>
          <w:szCs w:val="24"/>
        </w:rPr>
        <w:t xml:space="preserve"> do sprint 1</w:t>
      </w:r>
      <w:r w:rsidRPr="00CA4DBB">
        <w:rPr>
          <w:rFonts w:ascii="Calibri" w:hAnsi="Calibri" w:cs="Calibri"/>
          <w:sz w:val="24"/>
          <w:szCs w:val="24"/>
        </w:rPr>
        <w:t>, distribuímos as user storys entre os membros da equipa, tal como atribuimos tarefas específicas. O objetivo era que cada membro da equipa concluísse as suas respetivas tarefas antes de 8 de dezembro, de modo a equipa ter tempo suficiente para reunir e realizar uma revisão detalhada do trabalho realizado. A divisão de tarefas foi a seguinte:</w:t>
      </w:r>
    </w:p>
    <w:p w14:paraId="7C750F1C" w14:textId="77777777" w:rsidR="002D4AC0" w:rsidRDefault="002D4AC0" w:rsidP="00CA4DBB">
      <w:pPr>
        <w:jc w:val="both"/>
        <w:rPr>
          <w:rFonts w:ascii="Calibri" w:hAnsi="Calibri" w:cs="Calibri"/>
          <w:sz w:val="24"/>
          <w:szCs w:val="24"/>
        </w:rPr>
      </w:pPr>
    </w:p>
    <w:tbl>
      <w:tblPr>
        <w:tblStyle w:val="SyllabusTable-NoBorders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D4AC0" w14:paraId="412D136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75" w:type="dxa"/>
          </w:tcPr>
          <w:p w14:paraId="5F262540" w14:textId="77777777" w:rsidR="002D4AC0" w:rsidRDefault="002D4AC0">
            <w:pPr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Membro da equipa</w:t>
            </w:r>
          </w:p>
        </w:tc>
        <w:tc>
          <w:tcPr>
            <w:tcW w:w="4675" w:type="dxa"/>
          </w:tcPr>
          <w:p w14:paraId="556FE83B" w14:textId="77777777" w:rsidR="002D4AC0" w:rsidRDefault="002D4AC0">
            <w:pPr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Tarefas</w:t>
            </w:r>
          </w:p>
        </w:tc>
      </w:tr>
      <w:tr w:rsidR="002D4AC0" w14:paraId="7A8820E1" w14:textId="77777777">
        <w:tc>
          <w:tcPr>
            <w:tcW w:w="4675" w:type="dxa"/>
          </w:tcPr>
          <w:p w14:paraId="794EF6F7" w14:textId="77777777" w:rsidR="002D4AC0" w:rsidRDefault="002D4AC0">
            <w:pPr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Bruno Ribeiro (1201000)</w:t>
            </w:r>
          </w:p>
        </w:tc>
        <w:tc>
          <w:tcPr>
            <w:tcW w:w="4675" w:type="dxa"/>
          </w:tcPr>
          <w:p w14:paraId="65654EAD" w14:textId="77777777" w:rsidR="002D4AC0" w:rsidRDefault="002D4AC0">
            <w:pPr>
              <w:ind w:left="0"/>
              <w:rPr>
                <w:rFonts w:ascii="Calibri" w:hAnsi="Calibri" w:cs="Calibri"/>
              </w:rPr>
            </w:pPr>
            <w:r w:rsidRPr="00147BD8">
              <w:rPr>
                <w:rFonts w:ascii="Calibri" w:hAnsi="Calibri" w:cs="Calibri"/>
                <w:lang w:val="en-US"/>
              </w:rPr>
              <w:t>US</w:t>
            </w:r>
            <w:proofErr w:type="gramStart"/>
            <w:r w:rsidRPr="00147BD8">
              <w:rPr>
                <w:rFonts w:ascii="Calibri" w:hAnsi="Calibri" w:cs="Calibri"/>
                <w:lang w:val="en-US"/>
              </w:rPr>
              <w:t>5 ;</w:t>
            </w:r>
            <w:proofErr w:type="gramEnd"/>
            <w:r w:rsidRPr="00147BD8">
              <w:rPr>
                <w:rFonts w:ascii="Calibri" w:hAnsi="Calibri" w:cs="Calibri"/>
                <w:lang w:val="en-US"/>
              </w:rPr>
              <w:t xml:space="preserve"> Frontend Project Setup</w:t>
            </w:r>
          </w:p>
        </w:tc>
      </w:tr>
      <w:tr w:rsidR="002D4AC0" w14:paraId="2F069623" w14:textId="77777777">
        <w:tc>
          <w:tcPr>
            <w:tcW w:w="4675" w:type="dxa"/>
          </w:tcPr>
          <w:p w14:paraId="5362565E" w14:textId="77777777" w:rsidR="002D4AC0" w:rsidRDefault="002D4AC0">
            <w:pPr>
              <w:ind w:left="0"/>
              <w:rPr>
                <w:rFonts w:ascii="Calibri" w:hAnsi="Calibri" w:cs="Calibri"/>
              </w:rPr>
            </w:pPr>
            <w:r w:rsidRPr="00CA4DBB">
              <w:rPr>
                <w:rFonts w:ascii="Calibri" w:hAnsi="Calibri" w:cs="Calibri"/>
                <w:lang w:val="en-US"/>
              </w:rPr>
              <w:t>Carlos Rodrigues</w:t>
            </w:r>
            <w:r>
              <w:rPr>
                <w:rFonts w:ascii="Calibri" w:hAnsi="Calibri" w:cs="Calibri"/>
              </w:rPr>
              <w:t xml:space="preserve"> (1201001)</w:t>
            </w:r>
          </w:p>
        </w:tc>
        <w:tc>
          <w:tcPr>
            <w:tcW w:w="4675" w:type="dxa"/>
          </w:tcPr>
          <w:p w14:paraId="7E982D16" w14:textId="77777777" w:rsidR="002D4AC0" w:rsidRDefault="002D4AC0">
            <w:pPr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US3 ; Backend Project Setup</w:t>
            </w:r>
          </w:p>
        </w:tc>
      </w:tr>
      <w:tr w:rsidR="002D4AC0" w14:paraId="3835609A" w14:textId="77777777">
        <w:tc>
          <w:tcPr>
            <w:tcW w:w="4675" w:type="dxa"/>
          </w:tcPr>
          <w:p w14:paraId="2ABA7AFB" w14:textId="77777777" w:rsidR="002D4AC0" w:rsidRDefault="002D4AC0">
            <w:pPr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José Pessoa (1201007)</w:t>
            </w:r>
          </w:p>
        </w:tc>
        <w:tc>
          <w:tcPr>
            <w:tcW w:w="4675" w:type="dxa"/>
          </w:tcPr>
          <w:p w14:paraId="4F0CC6D9" w14:textId="77777777" w:rsidR="002D4AC0" w:rsidRDefault="002D4AC0">
            <w:pPr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US1 ; US2</w:t>
            </w:r>
          </w:p>
        </w:tc>
      </w:tr>
      <w:tr w:rsidR="002D4AC0" w:rsidRPr="00147BD8" w14:paraId="422D70F8" w14:textId="77777777">
        <w:tc>
          <w:tcPr>
            <w:tcW w:w="4675" w:type="dxa"/>
          </w:tcPr>
          <w:p w14:paraId="72C7D1C1" w14:textId="77777777" w:rsidR="002D4AC0" w:rsidRDefault="002D4AC0">
            <w:pPr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Francisco Borges (1201477)</w:t>
            </w:r>
          </w:p>
        </w:tc>
        <w:tc>
          <w:tcPr>
            <w:tcW w:w="4675" w:type="dxa"/>
          </w:tcPr>
          <w:p w14:paraId="76C6C2D6" w14:textId="77777777" w:rsidR="002D4AC0" w:rsidRPr="00147BD8" w:rsidRDefault="002D4AC0">
            <w:pPr>
              <w:ind w:left="0"/>
              <w:rPr>
                <w:rFonts w:ascii="Calibri" w:hAnsi="Calibri" w:cs="Calibri"/>
                <w:lang w:val="en-US"/>
              </w:rPr>
            </w:pPr>
            <w:r w:rsidRPr="00147BD8">
              <w:rPr>
                <w:rFonts w:ascii="Calibri" w:hAnsi="Calibri" w:cs="Calibri"/>
                <w:lang w:val="en-US"/>
              </w:rPr>
              <w:t>US4</w:t>
            </w:r>
          </w:p>
        </w:tc>
      </w:tr>
    </w:tbl>
    <w:p w14:paraId="10E292CB" w14:textId="77777777" w:rsidR="002D4AC0" w:rsidRDefault="002D4AC0" w:rsidP="00CA4DBB">
      <w:pPr>
        <w:jc w:val="both"/>
        <w:rPr>
          <w:rFonts w:ascii="Calibri" w:hAnsi="Calibri" w:cs="Calibri"/>
          <w:sz w:val="24"/>
          <w:szCs w:val="24"/>
        </w:rPr>
      </w:pPr>
    </w:p>
    <w:p w14:paraId="00960A5F" w14:textId="532F60B5" w:rsidR="002D4AC0" w:rsidRPr="002D4AC0" w:rsidRDefault="002D4AC0" w:rsidP="002D4AC0">
      <w:pPr>
        <w:pStyle w:val="Heading2"/>
        <w:numPr>
          <w:ilvl w:val="1"/>
          <w:numId w:val="13"/>
        </w:numPr>
        <w:rPr>
          <w:sz w:val="24"/>
          <w:szCs w:val="24"/>
        </w:rPr>
      </w:pPr>
      <w:bookmarkStart w:id="11" w:name="_Toc155544761"/>
      <w:r>
        <w:rPr>
          <w:sz w:val="24"/>
          <w:szCs w:val="24"/>
        </w:rPr>
        <w:t>Sprint 2</w:t>
      </w:r>
      <w:bookmarkEnd w:id="11"/>
    </w:p>
    <w:p w14:paraId="17189A9B" w14:textId="17A4BF3E" w:rsidR="002D4AC0" w:rsidRPr="000422F9" w:rsidRDefault="002D4AC0" w:rsidP="002D4AC0">
      <w:pPr>
        <w:jc w:val="both"/>
        <w:rPr>
          <w:rFonts w:ascii="Calibri" w:hAnsi="Calibri" w:cs="Calibri"/>
          <w:sz w:val="24"/>
          <w:szCs w:val="24"/>
        </w:rPr>
      </w:pPr>
      <w:r w:rsidRPr="000422F9">
        <w:rPr>
          <w:rFonts w:ascii="Calibri" w:hAnsi="Calibri" w:cs="Calibri"/>
          <w:sz w:val="24"/>
          <w:szCs w:val="24"/>
        </w:rPr>
        <w:t>No</w:t>
      </w:r>
      <w:r w:rsidR="000422F9">
        <w:rPr>
          <w:rFonts w:ascii="Calibri" w:hAnsi="Calibri" w:cs="Calibri"/>
          <w:sz w:val="24"/>
          <w:szCs w:val="24"/>
        </w:rPr>
        <w:t xml:space="preserve"> </w:t>
      </w:r>
      <w:r w:rsidRPr="000422F9">
        <w:rPr>
          <w:rFonts w:ascii="Calibri" w:hAnsi="Calibri" w:cs="Calibri"/>
          <w:sz w:val="24"/>
          <w:szCs w:val="24"/>
        </w:rPr>
        <w:t>sprint planning</w:t>
      </w:r>
      <w:r w:rsidR="000422F9" w:rsidRPr="000422F9">
        <w:rPr>
          <w:rFonts w:ascii="Calibri" w:hAnsi="Calibri" w:cs="Calibri"/>
          <w:sz w:val="24"/>
          <w:szCs w:val="24"/>
        </w:rPr>
        <w:t xml:space="preserve"> do sprint 2 a equipa decidiu, de</w:t>
      </w:r>
      <w:r w:rsidR="000422F9">
        <w:rPr>
          <w:rFonts w:ascii="Calibri" w:hAnsi="Calibri" w:cs="Calibri"/>
          <w:sz w:val="24"/>
          <w:szCs w:val="24"/>
        </w:rPr>
        <w:t xml:space="preserve">vido ao facto de </w:t>
      </w:r>
      <w:r w:rsidR="00445D8E">
        <w:rPr>
          <w:rFonts w:ascii="Calibri" w:hAnsi="Calibri" w:cs="Calibri"/>
          <w:sz w:val="24"/>
          <w:szCs w:val="24"/>
        </w:rPr>
        <w:t xml:space="preserve">o MVP de </w:t>
      </w:r>
      <w:r w:rsidR="000422F9">
        <w:rPr>
          <w:rFonts w:ascii="Calibri" w:hAnsi="Calibri" w:cs="Calibri"/>
          <w:sz w:val="24"/>
          <w:szCs w:val="24"/>
        </w:rPr>
        <w:t>todas as user stories estarem terminadas, que cada membro iria alterar o necessário em correspondência com o feedback recebido para a user storie que lhe tinha sido atribuida no sprint passado. Tal como no sprint passado, cada membro deve terminar as suas respetivas tarefas 2 dias antes da deadline, de modo a ser possível efetuar uma revisão detalhada do trabalho realizado.</w:t>
      </w:r>
    </w:p>
    <w:p w14:paraId="4B89CD4E" w14:textId="77777777" w:rsidR="002D4AC0" w:rsidRPr="000422F9" w:rsidRDefault="002D4AC0" w:rsidP="00CA4DBB">
      <w:pPr>
        <w:jc w:val="both"/>
        <w:rPr>
          <w:rFonts w:ascii="Calibri" w:hAnsi="Calibri" w:cs="Calibri"/>
          <w:sz w:val="24"/>
          <w:szCs w:val="24"/>
        </w:rPr>
      </w:pPr>
    </w:p>
    <w:p w14:paraId="1E9F9C9E" w14:textId="77777777" w:rsidR="00CA4DBB" w:rsidRPr="000422F9" w:rsidRDefault="00CA4DBB" w:rsidP="00CA4DBB">
      <w:pPr>
        <w:jc w:val="both"/>
        <w:rPr>
          <w:rFonts w:ascii="Calibri" w:hAnsi="Calibri" w:cs="Calibri"/>
          <w:sz w:val="24"/>
          <w:szCs w:val="24"/>
        </w:rPr>
      </w:pPr>
    </w:p>
    <w:p w14:paraId="17ED970D" w14:textId="77777777" w:rsidR="002D4AC0" w:rsidRPr="000422F9" w:rsidRDefault="002D4AC0" w:rsidP="002D4AC0">
      <w:pPr>
        <w:ind w:left="0"/>
        <w:jc w:val="both"/>
        <w:rPr>
          <w:rFonts w:ascii="Calibri" w:hAnsi="Calibri" w:cs="Calibri"/>
          <w:sz w:val="24"/>
          <w:szCs w:val="24"/>
        </w:rPr>
      </w:pPr>
    </w:p>
    <w:p w14:paraId="7B7C7392" w14:textId="77777777" w:rsidR="002D4AC0" w:rsidRPr="000422F9" w:rsidRDefault="002D4AC0" w:rsidP="002D4AC0"/>
    <w:p w14:paraId="46098421" w14:textId="77777777" w:rsidR="00FE1A7A" w:rsidRPr="000422F9" w:rsidRDefault="00FE1A7A" w:rsidP="69796B4C">
      <w:pPr>
        <w:rPr>
          <w:rFonts w:ascii="Calibri" w:hAnsi="Calibri" w:cs="Calibri"/>
        </w:rPr>
      </w:pPr>
    </w:p>
    <w:p w14:paraId="7C2F9637" w14:textId="6A5F3503" w:rsidR="00BD6CAD" w:rsidRPr="000422F9" w:rsidRDefault="00BD6CAD" w:rsidP="69796B4C">
      <w:pPr>
        <w:ind w:left="0"/>
        <w:rPr>
          <w:rFonts w:ascii="Calibri" w:hAnsi="Calibri" w:cs="Calibri"/>
        </w:rPr>
      </w:pPr>
    </w:p>
    <w:p w14:paraId="067A71ED" w14:textId="77777777" w:rsidR="00FE1A7A" w:rsidRPr="000422F9" w:rsidRDefault="00FE1A7A" w:rsidP="69796B4C">
      <w:pPr>
        <w:ind w:left="0"/>
        <w:rPr>
          <w:rFonts w:ascii="Calibri" w:hAnsi="Calibri" w:cs="Calibri"/>
        </w:rPr>
      </w:pPr>
    </w:p>
    <w:p w14:paraId="15F7D928" w14:textId="77777777" w:rsidR="00FE1A7A" w:rsidRPr="000422F9" w:rsidRDefault="00FE1A7A" w:rsidP="69796B4C">
      <w:pPr>
        <w:ind w:left="0"/>
        <w:rPr>
          <w:rFonts w:ascii="Calibri" w:hAnsi="Calibri" w:cs="Calibri"/>
        </w:rPr>
      </w:pPr>
    </w:p>
    <w:p w14:paraId="6F33C367" w14:textId="77777777" w:rsidR="00FE1A7A" w:rsidRPr="000422F9" w:rsidRDefault="00FE1A7A" w:rsidP="69796B4C">
      <w:pPr>
        <w:ind w:left="0"/>
        <w:rPr>
          <w:rFonts w:ascii="Calibri" w:hAnsi="Calibri" w:cs="Calibri"/>
        </w:rPr>
      </w:pPr>
    </w:p>
    <w:p w14:paraId="5EEBB88B" w14:textId="77777777" w:rsidR="00FE1A7A" w:rsidRPr="000422F9" w:rsidRDefault="00FE1A7A" w:rsidP="69796B4C">
      <w:pPr>
        <w:ind w:left="0"/>
        <w:rPr>
          <w:rFonts w:ascii="Calibri" w:hAnsi="Calibri" w:cs="Calibri"/>
        </w:rPr>
      </w:pPr>
    </w:p>
    <w:p w14:paraId="4A8E376F" w14:textId="77777777" w:rsidR="00FE1A7A" w:rsidRPr="000422F9" w:rsidRDefault="00FE1A7A" w:rsidP="69796B4C">
      <w:pPr>
        <w:ind w:left="0"/>
        <w:rPr>
          <w:rFonts w:ascii="Calibri" w:hAnsi="Calibri" w:cs="Calibri"/>
        </w:rPr>
      </w:pPr>
    </w:p>
    <w:p w14:paraId="302CCAC5" w14:textId="77777777" w:rsidR="00FE1A7A" w:rsidRPr="000422F9" w:rsidRDefault="00FE1A7A" w:rsidP="69796B4C">
      <w:pPr>
        <w:ind w:left="0"/>
        <w:rPr>
          <w:rFonts w:ascii="Calibri" w:hAnsi="Calibri" w:cs="Calibri"/>
        </w:rPr>
      </w:pPr>
    </w:p>
    <w:p w14:paraId="51FFBEC8" w14:textId="77777777" w:rsidR="00FE1A7A" w:rsidRPr="000422F9" w:rsidRDefault="00FE1A7A" w:rsidP="69796B4C">
      <w:pPr>
        <w:ind w:left="0"/>
        <w:rPr>
          <w:rFonts w:ascii="Calibri" w:hAnsi="Calibri" w:cs="Calibri"/>
        </w:rPr>
      </w:pPr>
    </w:p>
    <w:p w14:paraId="2525D3E4" w14:textId="334D3F2E" w:rsidR="00BD6CAD" w:rsidRPr="00B26993" w:rsidRDefault="00FE1A7A" w:rsidP="00B26993">
      <w:pPr>
        <w:pStyle w:val="Heading1"/>
        <w:rPr>
          <w:rFonts w:ascii="Calibri" w:hAnsi="Calibri" w:cs="Calibri"/>
          <w:lang w:val="en-US"/>
        </w:rPr>
      </w:pPr>
      <w:bookmarkStart w:id="12" w:name="_Toc155544762"/>
      <w:r>
        <w:rPr>
          <w:rFonts w:ascii="Calibri" w:hAnsi="Calibri" w:cs="Calibri"/>
        </w:rPr>
        <w:lastRenderedPageBreak/>
        <w:t>Regras de commit</w:t>
      </w:r>
      <w:bookmarkEnd w:id="12"/>
    </w:p>
    <w:p w14:paraId="2D8388BA" w14:textId="77777777" w:rsidR="00FE1A7A" w:rsidRDefault="00FE1A7A" w:rsidP="00FE1A7A">
      <w:pPr>
        <w:jc w:val="both"/>
        <w:rPr>
          <w:rFonts w:ascii="Calibri" w:hAnsi="Calibri" w:cs="Calibri"/>
          <w:sz w:val="24"/>
          <w:szCs w:val="24"/>
        </w:rPr>
      </w:pPr>
      <w:r w:rsidRPr="00FE1A7A">
        <w:rPr>
          <w:rFonts w:ascii="Calibri" w:hAnsi="Calibri" w:cs="Calibri"/>
          <w:sz w:val="24"/>
          <w:szCs w:val="24"/>
        </w:rPr>
        <w:t>No Bitbucket, foram registados os issues relacionadas ao desenvolvimento do projeto. Uma prática estabelecida é garantir que cada commit esteja associado à tag correspondente do issue, possibilitando uma vinculação eficiente entre o commit específico e a questão relacionada. Essa abordagem contribui para uma rastreabilidade clara e organizada, facilitando o acompanhamento do progresso do desenvolvimento e a compreensão das alterações feitas em relação às issues específicas.</w:t>
      </w:r>
    </w:p>
    <w:p w14:paraId="74AAF3D2" w14:textId="77777777" w:rsidR="00C75951" w:rsidRDefault="00C75951" w:rsidP="00FE1A7A">
      <w:pPr>
        <w:jc w:val="both"/>
        <w:rPr>
          <w:rFonts w:ascii="Calibri" w:hAnsi="Calibri" w:cs="Calibri"/>
          <w:sz w:val="24"/>
          <w:szCs w:val="24"/>
        </w:rPr>
      </w:pPr>
    </w:p>
    <w:p w14:paraId="2F2C904A" w14:textId="77777777" w:rsidR="00C75951" w:rsidRDefault="00C75951" w:rsidP="00FE1A7A">
      <w:pPr>
        <w:jc w:val="both"/>
        <w:rPr>
          <w:rFonts w:ascii="Calibri" w:hAnsi="Calibri" w:cs="Calibri"/>
          <w:sz w:val="24"/>
          <w:szCs w:val="24"/>
        </w:rPr>
      </w:pPr>
    </w:p>
    <w:p w14:paraId="608B6D98" w14:textId="77777777" w:rsidR="00C75951" w:rsidRDefault="00C75951" w:rsidP="00FE1A7A">
      <w:pPr>
        <w:jc w:val="both"/>
        <w:rPr>
          <w:rFonts w:ascii="Calibri" w:hAnsi="Calibri" w:cs="Calibri"/>
          <w:sz w:val="24"/>
          <w:szCs w:val="24"/>
        </w:rPr>
      </w:pPr>
    </w:p>
    <w:p w14:paraId="523F72F4" w14:textId="77777777" w:rsidR="00C75951" w:rsidRDefault="00C75951" w:rsidP="00FE1A7A">
      <w:pPr>
        <w:jc w:val="both"/>
        <w:rPr>
          <w:rFonts w:ascii="Calibri" w:hAnsi="Calibri" w:cs="Calibri"/>
          <w:sz w:val="24"/>
          <w:szCs w:val="24"/>
        </w:rPr>
      </w:pPr>
    </w:p>
    <w:p w14:paraId="4E023F3D" w14:textId="77777777" w:rsidR="00C75951" w:rsidRDefault="00C75951" w:rsidP="00FE1A7A">
      <w:pPr>
        <w:jc w:val="both"/>
        <w:rPr>
          <w:rFonts w:ascii="Calibri" w:hAnsi="Calibri" w:cs="Calibri"/>
          <w:sz w:val="24"/>
          <w:szCs w:val="24"/>
        </w:rPr>
      </w:pPr>
    </w:p>
    <w:p w14:paraId="1FED6433" w14:textId="77777777" w:rsidR="00C75951" w:rsidRDefault="00C75951" w:rsidP="00FE1A7A">
      <w:pPr>
        <w:jc w:val="both"/>
        <w:rPr>
          <w:rFonts w:ascii="Calibri" w:hAnsi="Calibri" w:cs="Calibri"/>
          <w:sz w:val="24"/>
          <w:szCs w:val="24"/>
        </w:rPr>
      </w:pPr>
    </w:p>
    <w:p w14:paraId="685F0106" w14:textId="77777777" w:rsidR="00C75951" w:rsidRDefault="00C75951" w:rsidP="00FE1A7A">
      <w:pPr>
        <w:jc w:val="both"/>
        <w:rPr>
          <w:rFonts w:ascii="Calibri" w:hAnsi="Calibri" w:cs="Calibri"/>
          <w:sz w:val="24"/>
          <w:szCs w:val="24"/>
        </w:rPr>
      </w:pPr>
    </w:p>
    <w:p w14:paraId="50064D4C" w14:textId="77777777" w:rsidR="00C75951" w:rsidRDefault="00C75951" w:rsidP="00FE1A7A">
      <w:pPr>
        <w:jc w:val="both"/>
        <w:rPr>
          <w:rFonts w:ascii="Calibri" w:hAnsi="Calibri" w:cs="Calibri"/>
          <w:sz w:val="24"/>
          <w:szCs w:val="24"/>
        </w:rPr>
      </w:pPr>
    </w:p>
    <w:p w14:paraId="7AF3A960" w14:textId="77777777" w:rsidR="00C75951" w:rsidRDefault="00C75951" w:rsidP="00FE1A7A">
      <w:pPr>
        <w:jc w:val="both"/>
        <w:rPr>
          <w:rFonts w:ascii="Calibri" w:hAnsi="Calibri" w:cs="Calibri"/>
          <w:sz w:val="24"/>
          <w:szCs w:val="24"/>
        </w:rPr>
      </w:pPr>
    </w:p>
    <w:p w14:paraId="0A56272B" w14:textId="77777777" w:rsidR="00C75951" w:rsidRDefault="00C75951" w:rsidP="00FE1A7A">
      <w:pPr>
        <w:jc w:val="both"/>
        <w:rPr>
          <w:rFonts w:ascii="Calibri" w:hAnsi="Calibri" w:cs="Calibri"/>
          <w:sz w:val="24"/>
          <w:szCs w:val="24"/>
        </w:rPr>
      </w:pPr>
    </w:p>
    <w:p w14:paraId="1BF249BD" w14:textId="77777777" w:rsidR="00C75951" w:rsidRDefault="00C75951" w:rsidP="00FE1A7A">
      <w:pPr>
        <w:jc w:val="both"/>
        <w:rPr>
          <w:rFonts w:ascii="Calibri" w:hAnsi="Calibri" w:cs="Calibri"/>
          <w:sz w:val="24"/>
          <w:szCs w:val="24"/>
        </w:rPr>
      </w:pPr>
    </w:p>
    <w:p w14:paraId="573A182E" w14:textId="77777777" w:rsidR="00C75951" w:rsidRDefault="00C75951" w:rsidP="00FE1A7A">
      <w:pPr>
        <w:jc w:val="both"/>
        <w:rPr>
          <w:rFonts w:ascii="Calibri" w:hAnsi="Calibri" w:cs="Calibri"/>
          <w:sz w:val="24"/>
          <w:szCs w:val="24"/>
        </w:rPr>
      </w:pPr>
    </w:p>
    <w:p w14:paraId="2985FD7F" w14:textId="77777777" w:rsidR="00C75951" w:rsidRDefault="00C75951" w:rsidP="00FE1A7A">
      <w:pPr>
        <w:jc w:val="both"/>
        <w:rPr>
          <w:rFonts w:ascii="Calibri" w:hAnsi="Calibri" w:cs="Calibri"/>
          <w:sz w:val="24"/>
          <w:szCs w:val="24"/>
        </w:rPr>
      </w:pPr>
    </w:p>
    <w:p w14:paraId="7971B2C4" w14:textId="77777777" w:rsidR="00C75951" w:rsidRDefault="00C75951" w:rsidP="00FE1A7A">
      <w:pPr>
        <w:jc w:val="both"/>
        <w:rPr>
          <w:rFonts w:ascii="Calibri" w:hAnsi="Calibri" w:cs="Calibri"/>
          <w:sz w:val="24"/>
          <w:szCs w:val="24"/>
        </w:rPr>
      </w:pPr>
    </w:p>
    <w:p w14:paraId="5B807594" w14:textId="77777777" w:rsidR="00C75951" w:rsidRDefault="00C75951" w:rsidP="00FE1A7A">
      <w:pPr>
        <w:jc w:val="both"/>
        <w:rPr>
          <w:rFonts w:ascii="Calibri" w:hAnsi="Calibri" w:cs="Calibri"/>
          <w:sz w:val="24"/>
          <w:szCs w:val="24"/>
        </w:rPr>
      </w:pPr>
    </w:p>
    <w:p w14:paraId="271B2655" w14:textId="77777777" w:rsidR="00C75951" w:rsidRDefault="00C75951" w:rsidP="00FE1A7A">
      <w:pPr>
        <w:jc w:val="both"/>
        <w:rPr>
          <w:rFonts w:ascii="Calibri" w:hAnsi="Calibri" w:cs="Calibri"/>
          <w:sz w:val="24"/>
          <w:szCs w:val="24"/>
        </w:rPr>
      </w:pPr>
    </w:p>
    <w:p w14:paraId="53BB9634" w14:textId="77777777" w:rsidR="00C75951" w:rsidRDefault="00C75951" w:rsidP="00FE1A7A">
      <w:pPr>
        <w:jc w:val="both"/>
        <w:rPr>
          <w:rFonts w:ascii="Calibri" w:hAnsi="Calibri" w:cs="Calibri"/>
          <w:sz w:val="24"/>
          <w:szCs w:val="24"/>
        </w:rPr>
      </w:pPr>
    </w:p>
    <w:p w14:paraId="2957827A" w14:textId="77777777" w:rsidR="00C75951" w:rsidRDefault="00C75951" w:rsidP="00FE1A7A">
      <w:pPr>
        <w:jc w:val="both"/>
        <w:rPr>
          <w:rFonts w:ascii="Calibri" w:hAnsi="Calibri" w:cs="Calibri"/>
          <w:sz w:val="24"/>
          <w:szCs w:val="24"/>
        </w:rPr>
      </w:pPr>
    </w:p>
    <w:p w14:paraId="1FC7A8FA" w14:textId="77777777" w:rsidR="00C75951" w:rsidRDefault="00C75951" w:rsidP="00FE1A7A">
      <w:pPr>
        <w:jc w:val="both"/>
        <w:rPr>
          <w:rFonts w:ascii="Calibri" w:hAnsi="Calibri" w:cs="Calibri"/>
          <w:sz w:val="24"/>
          <w:szCs w:val="24"/>
        </w:rPr>
      </w:pPr>
    </w:p>
    <w:p w14:paraId="267A042E" w14:textId="77777777" w:rsidR="00C75951" w:rsidRDefault="00C75951" w:rsidP="00FE1A7A">
      <w:pPr>
        <w:jc w:val="both"/>
        <w:rPr>
          <w:rFonts w:ascii="Calibri" w:hAnsi="Calibri" w:cs="Calibri"/>
          <w:sz w:val="24"/>
          <w:szCs w:val="24"/>
        </w:rPr>
      </w:pPr>
    </w:p>
    <w:p w14:paraId="25AAC3C0" w14:textId="77777777" w:rsidR="00C75951" w:rsidRDefault="00C75951" w:rsidP="00FE1A7A">
      <w:pPr>
        <w:jc w:val="both"/>
        <w:rPr>
          <w:rFonts w:ascii="Calibri" w:hAnsi="Calibri" w:cs="Calibri"/>
          <w:sz w:val="24"/>
          <w:szCs w:val="24"/>
        </w:rPr>
      </w:pPr>
    </w:p>
    <w:p w14:paraId="4711C59B" w14:textId="77777777" w:rsidR="00C75951" w:rsidRDefault="00C75951" w:rsidP="00FE1A7A">
      <w:pPr>
        <w:jc w:val="both"/>
        <w:rPr>
          <w:rFonts w:ascii="Calibri" w:hAnsi="Calibri" w:cs="Calibri"/>
          <w:sz w:val="24"/>
          <w:szCs w:val="24"/>
        </w:rPr>
      </w:pPr>
    </w:p>
    <w:p w14:paraId="3B677380" w14:textId="77777777" w:rsidR="00C75951" w:rsidRDefault="00C75951" w:rsidP="00FE1A7A">
      <w:pPr>
        <w:jc w:val="both"/>
        <w:rPr>
          <w:rFonts w:ascii="Calibri" w:hAnsi="Calibri" w:cs="Calibri"/>
          <w:sz w:val="24"/>
          <w:szCs w:val="24"/>
        </w:rPr>
      </w:pPr>
    </w:p>
    <w:p w14:paraId="0F85C521" w14:textId="7C7494EB" w:rsidR="00E4530D" w:rsidRPr="00E4530D" w:rsidRDefault="00C75951" w:rsidP="00E4530D">
      <w:pPr>
        <w:pStyle w:val="Heading1"/>
        <w:rPr>
          <w:rFonts w:ascii="Calibri" w:hAnsi="Calibri" w:cs="Calibri"/>
        </w:rPr>
      </w:pPr>
      <w:bookmarkStart w:id="13" w:name="_Toc155544763"/>
      <w:r>
        <w:rPr>
          <w:rFonts w:ascii="Calibri" w:hAnsi="Calibri" w:cs="Calibri"/>
        </w:rPr>
        <w:lastRenderedPageBreak/>
        <w:t>M</w:t>
      </w:r>
      <w:r w:rsidRPr="00C75951">
        <w:rPr>
          <w:rFonts w:ascii="Calibri" w:hAnsi="Calibri" w:cs="Calibri"/>
        </w:rPr>
        <w:t>odelo de domínio da solução</w:t>
      </w:r>
      <w:bookmarkEnd w:id="13"/>
    </w:p>
    <w:p w14:paraId="36471FC0" w14:textId="77777777" w:rsidR="004C565C" w:rsidRDefault="00E4530D" w:rsidP="004C565C">
      <w:pPr>
        <w:keepNext/>
        <w:jc w:val="both"/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59412ED8" wp14:editId="34AEEAB6">
            <wp:extent cx="5410200" cy="4950680"/>
            <wp:effectExtent l="0" t="0" r="0" b="2540"/>
            <wp:docPr id="906115664" name="Picture 906115664" descr="Uma imagem com texto, captura de ecrã, diagrama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115664" name="Imagem 1" descr="Uma imagem com texto, captura de ecrã, diagrama, Tipo de letra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794" cy="495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29E1" w14:textId="6F1A3EFF" w:rsidR="00E4530D" w:rsidRDefault="004C565C" w:rsidP="00F93750">
      <w:pPr>
        <w:pStyle w:val="Caption"/>
        <w:jc w:val="center"/>
      </w:pPr>
      <w:bookmarkStart w:id="14" w:name="_Toc15554472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B4090">
        <w:rPr>
          <w:noProof/>
        </w:rPr>
        <w:t>1</w:t>
      </w:r>
      <w:r>
        <w:fldChar w:fldCharType="end"/>
      </w:r>
      <w:r>
        <w:t xml:space="preserve"> - Modelo de dominio</w:t>
      </w:r>
      <w:bookmarkEnd w:id="14"/>
    </w:p>
    <w:p w14:paraId="47487799" w14:textId="2BEEA913" w:rsidR="002D4AC0" w:rsidRPr="004C565C" w:rsidRDefault="002D4AC0" w:rsidP="004C565C">
      <w:pPr>
        <w:jc w:val="both"/>
        <w:rPr>
          <w:rStyle w:val="eop"/>
          <w:rFonts w:ascii="Calibri" w:hAnsi="Calibri" w:cs="Calibri"/>
          <w:sz w:val="24"/>
          <w:szCs w:val="24"/>
        </w:rPr>
      </w:pPr>
      <w:r w:rsidRPr="004C565C">
        <w:rPr>
          <w:rFonts w:ascii="Calibri" w:hAnsi="Calibri" w:cs="Calibri"/>
          <w:sz w:val="24"/>
          <w:szCs w:val="24"/>
        </w:rPr>
        <w:t>A partir do modelo de domínio acima, pode-se identificar dois agregados: o agregado dos utilizadores e o agregado dos apiários.</w:t>
      </w:r>
    </w:p>
    <w:p w14:paraId="0DA830BC" w14:textId="77777777" w:rsidR="00E4530D" w:rsidRDefault="00E4530D" w:rsidP="00E4530D">
      <w:pPr>
        <w:pStyle w:val="Heading1"/>
        <w:numPr>
          <w:ilvl w:val="1"/>
          <w:numId w:val="13"/>
        </w:numPr>
        <w:rPr>
          <w:rFonts w:ascii="Calibri" w:hAnsi="Calibri" w:cs="Calibri"/>
        </w:rPr>
      </w:pPr>
      <w:bookmarkStart w:id="15" w:name="_Toc155544764"/>
      <w:r>
        <w:rPr>
          <w:rFonts w:ascii="Calibri" w:hAnsi="Calibri" w:cs="Calibri"/>
        </w:rPr>
        <w:t>Agregado dos utilizadores</w:t>
      </w:r>
      <w:bookmarkEnd w:id="15"/>
    </w:p>
    <w:p w14:paraId="7E5C8A77" w14:textId="51A22247" w:rsidR="002D4AC0" w:rsidRPr="002D4AC0" w:rsidRDefault="002D4AC0" w:rsidP="002D4AC0">
      <w:pPr>
        <w:jc w:val="both"/>
        <w:rPr>
          <w:rFonts w:ascii="Calibri" w:hAnsi="Calibri" w:cs="Calibri"/>
          <w:sz w:val="24"/>
          <w:szCs w:val="24"/>
        </w:rPr>
      </w:pPr>
      <w:r w:rsidRPr="002D4AC0">
        <w:rPr>
          <w:rFonts w:ascii="Calibri" w:hAnsi="Calibri" w:cs="Calibri"/>
          <w:sz w:val="24"/>
          <w:szCs w:val="24"/>
        </w:rPr>
        <w:t>Este agregado engloba todos os usuários e suas funções correspondentes. Essas funções concedem permissões necessárias para executar ações específicas.</w:t>
      </w:r>
    </w:p>
    <w:p w14:paraId="3D42401F" w14:textId="77777777" w:rsidR="00E4530D" w:rsidRDefault="00E4530D" w:rsidP="00E4530D">
      <w:pPr>
        <w:pStyle w:val="Heading1"/>
        <w:numPr>
          <w:ilvl w:val="1"/>
          <w:numId w:val="13"/>
        </w:numPr>
        <w:rPr>
          <w:rFonts w:ascii="Calibri" w:hAnsi="Calibri" w:cs="Calibri"/>
        </w:rPr>
      </w:pPr>
      <w:bookmarkStart w:id="16" w:name="_Toc155544765"/>
      <w:r>
        <w:rPr>
          <w:rFonts w:ascii="Calibri" w:hAnsi="Calibri" w:cs="Calibri"/>
        </w:rPr>
        <w:t>Agregado dos Apiários</w:t>
      </w:r>
      <w:bookmarkEnd w:id="16"/>
    </w:p>
    <w:p w14:paraId="31A2BA75" w14:textId="77777777" w:rsidR="00E4530D" w:rsidRPr="00E4530D" w:rsidRDefault="00E4530D" w:rsidP="00E4530D">
      <w:pPr>
        <w:jc w:val="both"/>
        <w:rPr>
          <w:rStyle w:val="eop"/>
          <w:rFonts w:ascii="Calibri" w:hAnsi="Calibri" w:cs="Calibri"/>
          <w:sz w:val="24"/>
          <w:szCs w:val="24"/>
          <w:shd w:val="clear" w:color="auto" w:fill="FFFFFF"/>
        </w:rPr>
      </w:pPr>
      <w:r w:rsidRPr="00E4530D">
        <w:rPr>
          <w:rStyle w:val="normaltextrun"/>
          <w:rFonts w:ascii="Calibri" w:hAnsi="Calibri" w:cs="Calibri"/>
          <w:sz w:val="24"/>
          <w:szCs w:val="24"/>
          <w:shd w:val="clear" w:color="auto" w:fill="FFFFFF"/>
        </w:rPr>
        <w:t xml:space="preserve">Esse conjunto de dados abrange desde os apiários e suas colmeias, até os registos de trabalho realizados em cada colmeia. Esses conceitos estão intrinsecamente relacionados, uma vez que </w:t>
      </w:r>
      <w:r w:rsidRPr="00E4530D">
        <w:rPr>
          <w:rStyle w:val="normaltextrun"/>
          <w:rFonts w:ascii="Calibri" w:hAnsi="Calibri" w:cs="Calibri"/>
          <w:sz w:val="24"/>
          <w:szCs w:val="24"/>
          <w:shd w:val="clear" w:color="auto" w:fill="FFFFFF"/>
        </w:rPr>
        <w:lastRenderedPageBreak/>
        <w:t>os apiários representam a área onde as colmeias estão localizadas, sendo as colmeias elementos essenciais no processo da apicultura, e os registos de manutenção contêm informações diversas sobre o trabalho realizado em cada colmeia.</w:t>
      </w:r>
      <w:r w:rsidRPr="00E4530D">
        <w:rPr>
          <w:rStyle w:val="eop"/>
          <w:rFonts w:ascii="Calibri" w:hAnsi="Calibri" w:cs="Calibri"/>
          <w:sz w:val="24"/>
          <w:szCs w:val="24"/>
          <w:shd w:val="clear" w:color="auto" w:fill="FFFFFF"/>
        </w:rPr>
        <w:t> </w:t>
      </w:r>
    </w:p>
    <w:p w14:paraId="6199DA89" w14:textId="177BDDAB" w:rsidR="00E4530D" w:rsidRDefault="00E4530D" w:rsidP="00E4530D">
      <w:pPr>
        <w:jc w:val="both"/>
        <w:rPr>
          <w:rStyle w:val="eop"/>
          <w:rFonts w:ascii="Calibri" w:hAnsi="Calibri" w:cs="Calibri"/>
          <w:sz w:val="24"/>
          <w:szCs w:val="24"/>
          <w:shd w:val="clear" w:color="auto" w:fill="FFFFFF"/>
        </w:rPr>
      </w:pPr>
      <w:r w:rsidRPr="00E4530D">
        <w:rPr>
          <w:rStyle w:val="eop"/>
          <w:rFonts w:ascii="Calibri" w:hAnsi="Calibri" w:cs="Calibri"/>
          <w:sz w:val="24"/>
          <w:szCs w:val="24"/>
          <w:shd w:val="clear" w:color="auto" w:fill="FFFFFF"/>
        </w:rPr>
        <w:t>Apesar que os registos de colheita e registos de doenças e Pestes não estão presentes nas funcionalidades desenvolvidas, a estrutura já está preparada para as desenvolver mais tarde.</w:t>
      </w:r>
    </w:p>
    <w:p w14:paraId="79919C6B" w14:textId="77777777" w:rsidR="002F3C97" w:rsidRDefault="002F3C97" w:rsidP="00E4530D">
      <w:pPr>
        <w:jc w:val="both"/>
        <w:rPr>
          <w:rStyle w:val="eop"/>
          <w:rFonts w:ascii="Calibri" w:hAnsi="Calibri" w:cs="Calibri"/>
          <w:sz w:val="24"/>
          <w:szCs w:val="24"/>
          <w:shd w:val="clear" w:color="auto" w:fill="FFFFFF"/>
        </w:rPr>
      </w:pPr>
    </w:p>
    <w:p w14:paraId="1A045C00" w14:textId="77777777" w:rsidR="002F3C97" w:rsidRDefault="002F3C97" w:rsidP="00E4530D">
      <w:pPr>
        <w:jc w:val="both"/>
        <w:rPr>
          <w:rStyle w:val="eop"/>
          <w:rFonts w:ascii="Calibri" w:hAnsi="Calibri" w:cs="Calibri"/>
          <w:sz w:val="24"/>
          <w:szCs w:val="24"/>
          <w:shd w:val="clear" w:color="auto" w:fill="FFFFFF"/>
        </w:rPr>
      </w:pPr>
    </w:p>
    <w:p w14:paraId="1E46D339" w14:textId="77777777" w:rsidR="002F3C97" w:rsidRDefault="002F3C97" w:rsidP="00E4530D">
      <w:pPr>
        <w:jc w:val="both"/>
        <w:rPr>
          <w:rStyle w:val="eop"/>
          <w:rFonts w:ascii="Calibri" w:hAnsi="Calibri" w:cs="Calibri"/>
          <w:sz w:val="24"/>
          <w:szCs w:val="24"/>
          <w:shd w:val="clear" w:color="auto" w:fill="FFFFFF"/>
        </w:rPr>
      </w:pPr>
    </w:p>
    <w:p w14:paraId="170E5A7B" w14:textId="77777777" w:rsidR="002F3C97" w:rsidRDefault="002F3C97" w:rsidP="00E4530D">
      <w:pPr>
        <w:jc w:val="both"/>
        <w:rPr>
          <w:rStyle w:val="eop"/>
          <w:rFonts w:ascii="Calibri" w:hAnsi="Calibri" w:cs="Calibri"/>
          <w:sz w:val="24"/>
          <w:szCs w:val="24"/>
          <w:shd w:val="clear" w:color="auto" w:fill="FFFFFF"/>
        </w:rPr>
      </w:pPr>
    </w:p>
    <w:p w14:paraId="6D0B1BBA" w14:textId="77777777" w:rsidR="002F3C97" w:rsidRDefault="002F3C97" w:rsidP="00E4530D">
      <w:pPr>
        <w:jc w:val="both"/>
        <w:rPr>
          <w:rStyle w:val="eop"/>
          <w:rFonts w:ascii="Calibri" w:hAnsi="Calibri" w:cs="Calibri"/>
          <w:sz w:val="24"/>
          <w:szCs w:val="24"/>
          <w:shd w:val="clear" w:color="auto" w:fill="FFFFFF"/>
        </w:rPr>
      </w:pPr>
    </w:p>
    <w:p w14:paraId="7F829693" w14:textId="77777777" w:rsidR="002F3C97" w:rsidRDefault="002F3C97" w:rsidP="00E4530D">
      <w:pPr>
        <w:jc w:val="both"/>
        <w:rPr>
          <w:rStyle w:val="eop"/>
          <w:rFonts w:ascii="Calibri" w:hAnsi="Calibri" w:cs="Calibri"/>
          <w:sz w:val="24"/>
          <w:szCs w:val="24"/>
          <w:shd w:val="clear" w:color="auto" w:fill="FFFFFF"/>
        </w:rPr>
      </w:pPr>
    </w:p>
    <w:p w14:paraId="171120F5" w14:textId="77777777" w:rsidR="002F3C97" w:rsidRDefault="002F3C97" w:rsidP="00E4530D">
      <w:pPr>
        <w:jc w:val="both"/>
        <w:rPr>
          <w:rStyle w:val="eop"/>
          <w:rFonts w:ascii="Calibri" w:hAnsi="Calibri" w:cs="Calibri"/>
          <w:sz w:val="24"/>
          <w:szCs w:val="24"/>
          <w:shd w:val="clear" w:color="auto" w:fill="FFFFFF"/>
        </w:rPr>
      </w:pPr>
    </w:p>
    <w:p w14:paraId="737EFB3D" w14:textId="77777777" w:rsidR="002F3C97" w:rsidRDefault="002F3C97" w:rsidP="00E4530D">
      <w:pPr>
        <w:jc w:val="both"/>
        <w:rPr>
          <w:rStyle w:val="eop"/>
          <w:rFonts w:ascii="Calibri" w:hAnsi="Calibri" w:cs="Calibri"/>
          <w:sz w:val="24"/>
          <w:szCs w:val="24"/>
          <w:shd w:val="clear" w:color="auto" w:fill="FFFFFF"/>
        </w:rPr>
      </w:pPr>
    </w:p>
    <w:p w14:paraId="6EF5C327" w14:textId="77777777" w:rsidR="002F3C97" w:rsidRDefault="002F3C97" w:rsidP="00E4530D">
      <w:pPr>
        <w:jc w:val="both"/>
        <w:rPr>
          <w:rStyle w:val="eop"/>
          <w:rFonts w:ascii="Calibri" w:hAnsi="Calibri" w:cs="Calibri"/>
          <w:sz w:val="24"/>
          <w:szCs w:val="24"/>
          <w:shd w:val="clear" w:color="auto" w:fill="FFFFFF"/>
        </w:rPr>
      </w:pPr>
    </w:p>
    <w:p w14:paraId="478C5CE1" w14:textId="77777777" w:rsidR="002F3C97" w:rsidRDefault="002F3C97" w:rsidP="00E4530D">
      <w:pPr>
        <w:jc w:val="both"/>
        <w:rPr>
          <w:rStyle w:val="eop"/>
          <w:rFonts w:ascii="Calibri" w:hAnsi="Calibri" w:cs="Calibri"/>
          <w:sz w:val="24"/>
          <w:szCs w:val="24"/>
          <w:shd w:val="clear" w:color="auto" w:fill="FFFFFF"/>
        </w:rPr>
      </w:pPr>
    </w:p>
    <w:p w14:paraId="17E4F77E" w14:textId="77777777" w:rsidR="002F3C97" w:rsidRDefault="002F3C97" w:rsidP="00E4530D">
      <w:pPr>
        <w:jc w:val="both"/>
      </w:pPr>
    </w:p>
    <w:p w14:paraId="3F0872A2" w14:textId="77777777" w:rsidR="00033B27" w:rsidRPr="005E129E" w:rsidRDefault="00033B27" w:rsidP="00E4530D">
      <w:pPr>
        <w:jc w:val="both"/>
      </w:pPr>
    </w:p>
    <w:p w14:paraId="6661A00B" w14:textId="77777777" w:rsidR="00E4530D" w:rsidRPr="00C75951" w:rsidRDefault="00E4530D" w:rsidP="00E4530D">
      <w:pPr>
        <w:pStyle w:val="Heading1"/>
        <w:rPr>
          <w:rFonts w:ascii="Calibri" w:hAnsi="Calibri" w:cs="Calibri"/>
        </w:rPr>
      </w:pPr>
      <w:bookmarkStart w:id="17" w:name="_Toc155544766"/>
      <w:r>
        <w:rPr>
          <w:rFonts w:ascii="Calibri" w:hAnsi="Calibri" w:cs="Calibri"/>
        </w:rPr>
        <w:lastRenderedPageBreak/>
        <w:t>Diagramas de Componentes</w:t>
      </w:r>
      <w:bookmarkEnd w:id="17"/>
    </w:p>
    <w:p w14:paraId="66F7CBBB" w14:textId="77777777" w:rsidR="004C565C" w:rsidRDefault="00E4530D" w:rsidP="004C565C">
      <w:pPr>
        <w:keepNext/>
        <w:jc w:val="both"/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56F2494" wp14:editId="03DB2127">
            <wp:extent cx="5943600" cy="3217545"/>
            <wp:effectExtent l="0" t="0" r="0" b="1905"/>
            <wp:docPr id="2000433702" name="Picture 2000433702" descr="Uma imagem com texto, diagram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33702" name="Imagem 2" descr="Uma imagem com texto, diagrama, captura de ecrã, file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C3E0" w14:textId="73953C03" w:rsidR="00E4530D" w:rsidRDefault="004C565C" w:rsidP="00F93750">
      <w:pPr>
        <w:pStyle w:val="Caption"/>
        <w:jc w:val="center"/>
      </w:pPr>
      <w:bookmarkStart w:id="18" w:name="_Toc15554472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B4090">
        <w:rPr>
          <w:noProof/>
        </w:rPr>
        <w:t>2</w:t>
      </w:r>
      <w:r>
        <w:fldChar w:fldCharType="end"/>
      </w:r>
      <w:r>
        <w:t xml:space="preserve"> - Diagrama de componentes</w:t>
      </w:r>
      <w:bookmarkEnd w:id="18"/>
    </w:p>
    <w:p w14:paraId="6142C9A7" w14:textId="77777777" w:rsidR="002D4AC0" w:rsidRPr="002D4AC0" w:rsidRDefault="002D4AC0" w:rsidP="002D4AC0">
      <w:pPr>
        <w:jc w:val="both"/>
        <w:rPr>
          <w:rFonts w:ascii="Calibri" w:hAnsi="Calibri" w:cs="Calibri"/>
          <w:sz w:val="24"/>
          <w:szCs w:val="24"/>
        </w:rPr>
      </w:pPr>
      <w:r w:rsidRPr="002D4AC0">
        <w:rPr>
          <w:rFonts w:ascii="Calibri" w:hAnsi="Calibri" w:cs="Calibri"/>
          <w:sz w:val="24"/>
          <w:szCs w:val="24"/>
        </w:rPr>
        <w:t>A representação gráfica exibe nosso diagrama de componentes, revelando uma arquitetura modular. O diagrama é composto por quatro componentes distintos: HappiBee FrontEnd, HappiBee BackEnd, Portal FrontEnd e Portal BackEnd.</w:t>
      </w:r>
    </w:p>
    <w:p w14:paraId="2CEF5770" w14:textId="132594E0" w:rsidR="00687C39" w:rsidRDefault="002D4AC0" w:rsidP="002D4AC0">
      <w:pPr>
        <w:jc w:val="both"/>
        <w:rPr>
          <w:rFonts w:ascii="Calibri" w:hAnsi="Calibri" w:cs="Calibri"/>
          <w:sz w:val="24"/>
          <w:szCs w:val="24"/>
        </w:rPr>
      </w:pPr>
      <w:r w:rsidRPr="002D4AC0">
        <w:rPr>
          <w:rFonts w:ascii="Calibri" w:hAnsi="Calibri" w:cs="Calibri"/>
          <w:sz w:val="24"/>
          <w:szCs w:val="24"/>
        </w:rPr>
        <w:t>O HappiBee FrontEnd desempenha um papel crucial na interação do usuário, proporcionando uma interface clara e alinhada com suas expectativas. Este componente consome tanto a API do HappiBee BackEnd quanto a do Portal BackEnd.</w:t>
      </w:r>
    </w:p>
    <w:p w14:paraId="3C48960C" w14:textId="77777777" w:rsidR="00687C39" w:rsidRDefault="00687C39" w:rsidP="00FE1A7A">
      <w:pPr>
        <w:jc w:val="both"/>
        <w:rPr>
          <w:rFonts w:ascii="Calibri" w:hAnsi="Calibri" w:cs="Calibri"/>
          <w:sz w:val="24"/>
          <w:szCs w:val="24"/>
        </w:rPr>
      </w:pPr>
    </w:p>
    <w:p w14:paraId="70E0948B" w14:textId="77777777" w:rsidR="00687C39" w:rsidRDefault="00687C39" w:rsidP="00FE1A7A">
      <w:pPr>
        <w:jc w:val="both"/>
        <w:rPr>
          <w:rFonts w:ascii="Calibri" w:hAnsi="Calibri" w:cs="Calibri"/>
          <w:sz w:val="24"/>
          <w:szCs w:val="24"/>
        </w:rPr>
      </w:pPr>
    </w:p>
    <w:p w14:paraId="3AE974AE" w14:textId="77777777" w:rsidR="00687C39" w:rsidRDefault="00687C39" w:rsidP="00E4530D">
      <w:pPr>
        <w:ind w:left="0"/>
        <w:jc w:val="both"/>
        <w:rPr>
          <w:rFonts w:ascii="Calibri" w:hAnsi="Calibri" w:cs="Calibri"/>
          <w:sz w:val="24"/>
          <w:szCs w:val="24"/>
        </w:rPr>
      </w:pPr>
    </w:p>
    <w:p w14:paraId="2F42F58B" w14:textId="77777777" w:rsidR="00033B27" w:rsidRDefault="00033B27" w:rsidP="00E4530D">
      <w:pPr>
        <w:ind w:left="0"/>
        <w:jc w:val="both"/>
        <w:rPr>
          <w:rFonts w:ascii="Calibri" w:hAnsi="Calibri" w:cs="Calibri"/>
          <w:sz w:val="24"/>
          <w:szCs w:val="24"/>
        </w:rPr>
      </w:pPr>
    </w:p>
    <w:p w14:paraId="3635EC3D" w14:textId="4F81DA43" w:rsidR="00C75951" w:rsidRPr="00B26993" w:rsidRDefault="00C75951" w:rsidP="00C75951">
      <w:pPr>
        <w:pStyle w:val="Heading1"/>
        <w:rPr>
          <w:rFonts w:ascii="Calibri" w:hAnsi="Calibri" w:cs="Calibri"/>
          <w:lang w:val="en-US"/>
        </w:rPr>
      </w:pPr>
      <w:bookmarkStart w:id="19" w:name="_Toc155544767"/>
      <w:r>
        <w:rPr>
          <w:rFonts w:ascii="Calibri" w:hAnsi="Calibri" w:cs="Calibri"/>
        </w:rPr>
        <w:lastRenderedPageBreak/>
        <w:t>User stories desenvolvidas</w:t>
      </w:r>
      <w:bookmarkEnd w:id="19"/>
    </w:p>
    <w:p w14:paraId="00A99C36" w14:textId="7933B00E" w:rsidR="003F0D68" w:rsidRPr="00D26CF0" w:rsidRDefault="00687C39" w:rsidP="00D26CF0">
      <w:pPr>
        <w:pStyle w:val="Heading2"/>
        <w:numPr>
          <w:ilvl w:val="1"/>
          <w:numId w:val="13"/>
        </w:numPr>
        <w:rPr>
          <w:sz w:val="24"/>
          <w:szCs w:val="24"/>
        </w:rPr>
      </w:pPr>
      <w:bookmarkStart w:id="20" w:name="_Toc155544768"/>
      <w:r w:rsidRPr="00687C39">
        <w:rPr>
          <w:sz w:val="24"/>
          <w:szCs w:val="24"/>
        </w:rPr>
        <w:t>Como apicultor quero realizar a declaração anual de existências</w:t>
      </w:r>
      <w:bookmarkEnd w:id="20"/>
    </w:p>
    <w:p w14:paraId="75D974BF" w14:textId="51B19031" w:rsidR="003F0D68" w:rsidRDefault="003F0D68" w:rsidP="003F0D68">
      <w:pPr>
        <w:pStyle w:val="Heading2"/>
        <w:numPr>
          <w:ilvl w:val="1"/>
          <w:numId w:val="44"/>
        </w:numPr>
        <w:rPr>
          <w:sz w:val="24"/>
          <w:szCs w:val="24"/>
        </w:rPr>
      </w:pPr>
      <w:bookmarkStart w:id="21" w:name="_Toc155544769"/>
      <w:r>
        <w:rPr>
          <w:sz w:val="24"/>
          <w:szCs w:val="24"/>
        </w:rPr>
        <w:t>Responsável pelo desenvolvimento</w:t>
      </w:r>
      <w:bookmarkEnd w:id="21"/>
    </w:p>
    <w:p w14:paraId="1271DD63" w14:textId="78E85D6F" w:rsidR="00D26CF0" w:rsidRPr="00D26CF0" w:rsidRDefault="00D26CF0" w:rsidP="00511509">
      <w:pPr>
        <w:ind w:left="0" w:firstLine="288"/>
      </w:pPr>
      <w:r>
        <w:t>O responsável pelo desenvolvimento desta US foi o José Pessoa, número 1201007, com o apoio dos membros do grupo para analisar e tomar decisões importantes.</w:t>
      </w:r>
    </w:p>
    <w:p w14:paraId="5EC952ED" w14:textId="6ECE356D" w:rsidR="003F0D68" w:rsidRDefault="003F0D68" w:rsidP="003F0D68">
      <w:pPr>
        <w:pStyle w:val="Heading2"/>
        <w:numPr>
          <w:ilvl w:val="1"/>
          <w:numId w:val="44"/>
        </w:numPr>
        <w:rPr>
          <w:sz w:val="24"/>
          <w:szCs w:val="24"/>
        </w:rPr>
      </w:pPr>
      <w:bookmarkStart w:id="22" w:name="_Toc155544770"/>
      <w:r>
        <w:rPr>
          <w:sz w:val="24"/>
          <w:szCs w:val="24"/>
        </w:rPr>
        <w:t>Aplicação desenvolvida</w:t>
      </w:r>
      <w:bookmarkEnd w:id="22"/>
    </w:p>
    <w:p w14:paraId="2A71B256" w14:textId="7B3D1D5C" w:rsidR="00E90776" w:rsidRDefault="00E90776" w:rsidP="00511509">
      <w:pPr>
        <w:ind w:left="0" w:firstLine="288"/>
      </w:pPr>
      <w:r w:rsidRPr="00E90776">
        <w:t xml:space="preserve">Para concretizar esta User Story, foi implementado um botão na página inicial que direciona para o registo da declaração anual, conforme representado na figura </w:t>
      </w:r>
      <w:r w:rsidR="00F93750">
        <w:t>3</w:t>
      </w:r>
      <w:r w:rsidRPr="00E90776">
        <w:t xml:space="preserve">. Inicialmente, solicita a verificação das informações do utilizador e, após a validação, avança para a etapa seguinte, retratado na figura </w:t>
      </w:r>
      <w:r w:rsidR="00F93750">
        <w:t>4</w:t>
      </w:r>
      <w:r w:rsidRPr="00E90776">
        <w:t xml:space="preserve">. De seguida, são exibidos os apiários do apicultor, juntamente com um botão que possibilita a submissão da declaração anual, como ilustrado na figura </w:t>
      </w:r>
      <w:r w:rsidR="00F93750">
        <w:t>5</w:t>
      </w:r>
      <w:r w:rsidRPr="00E90776">
        <w:t>.</w:t>
      </w:r>
    </w:p>
    <w:p w14:paraId="4775B7C4" w14:textId="77777777" w:rsidR="00033B27" w:rsidRDefault="00033B27" w:rsidP="00511509">
      <w:pPr>
        <w:ind w:left="0" w:firstLine="288"/>
      </w:pPr>
    </w:p>
    <w:p w14:paraId="708C4E7E" w14:textId="77777777" w:rsidR="00033B27" w:rsidRDefault="00033B27" w:rsidP="00511509">
      <w:pPr>
        <w:ind w:left="0" w:firstLine="288"/>
      </w:pPr>
    </w:p>
    <w:p w14:paraId="551D7876" w14:textId="77777777" w:rsidR="00033B27" w:rsidRDefault="00033B27" w:rsidP="00511509">
      <w:pPr>
        <w:ind w:left="0" w:firstLine="288"/>
      </w:pPr>
    </w:p>
    <w:p w14:paraId="6BD5C5BD" w14:textId="73EF5AA9" w:rsidR="00D26CF0" w:rsidRDefault="00F93750" w:rsidP="00D26CF0">
      <w:pPr>
        <w:pStyle w:val="ListParagraph"/>
        <w:ind w:left="435"/>
      </w:pPr>
      <w:r>
        <w:rPr>
          <w:noProof/>
        </w:rPr>
        <w:lastRenderedPageBreak/>
        <w:drawing>
          <wp:anchor distT="0" distB="0" distL="114300" distR="114300" simplePos="0" relativeHeight="251658242" behindDoc="0" locked="0" layoutInCell="1" allowOverlap="1" wp14:anchorId="69325D83" wp14:editId="5DAA0697">
            <wp:simplePos x="0" y="0"/>
            <wp:positionH relativeFrom="column">
              <wp:posOffset>4067175</wp:posOffset>
            </wp:positionH>
            <wp:positionV relativeFrom="paragraph">
              <wp:posOffset>233680</wp:posOffset>
            </wp:positionV>
            <wp:extent cx="1834515" cy="3914775"/>
            <wp:effectExtent l="0" t="0" r="0" b="9525"/>
            <wp:wrapSquare wrapText="bothSides"/>
            <wp:docPr id="686368379" name="Picture 68636837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368379" name="Picture 3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51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C565C">
        <w:rPr>
          <w:noProof/>
        </w:rPr>
        <w:drawing>
          <wp:anchor distT="0" distB="0" distL="114300" distR="114300" simplePos="0" relativeHeight="251658243" behindDoc="1" locked="0" layoutInCell="1" allowOverlap="1" wp14:anchorId="05BB91CB" wp14:editId="79795481">
            <wp:simplePos x="0" y="0"/>
            <wp:positionH relativeFrom="margin">
              <wp:align>center</wp:align>
            </wp:positionH>
            <wp:positionV relativeFrom="paragraph">
              <wp:posOffset>209550</wp:posOffset>
            </wp:positionV>
            <wp:extent cx="1828800" cy="3936365"/>
            <wp:effectExtent l="0" t="0" r="0" b="6985"/>
            <wp:wrapSquare wrapText="bothSides"/>
            <wp:docPr id="1383832543" name="Picture 138383254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832543" name="Picture 2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C565C">
        <w:rPr>
          <w:noProof/>
        </w:rPr>
        <w:drawing>
          <wp:anchor distT="0" distB="0" distL="114300" distR="114300" simplePos="0" relativeHeight="251658244" behindDoc="0" locked="0" layoutInCell="1" allowOverlap="1" wp14:anchorId="558C9369" wp14:editId="19EBC0E6">
            <wp:simplePos x="0" y="0"/>
            <wp:positionH relativeFrom="column">
              <wp:posOffset>114300</wp:posOffset>
            </wp:positionH>
            <wp:positionV relativeFrom="paragraph">
              <wp:posOffset>181610</wp:posOffset>
            </wp:positionV>
            <wp:extent cx="1828800" cy="3962400"/>
            <wp:effectExtent l="0" t="0" r="0" b="0"/>
            <wp:wrapSquare wrapText="bothSides"/>
            <wp:docPr id="1548331385" name="Picture 1548331385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31385" name="Picture 1" descr="A screen 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E80821" w14:textId="0E6491C0" w:rsidR="004C565C" w:rsidRDefault="004C565C" w:rsidP="004C565C">
      <w:pPr>
        <w:keepNext/>
      </w:pPr>
    </w:p>
    <w:p w14:paraId="682E34A3" w14:textId="70371D60" w:rsidR="00F93750" w:rsidRPr="003F0D68" w:rsidRDefault="004C565C" w:rsidP="00F93750">
      <w:pPr>
        <w:pStyle w:val="Caption"/>
        <w:keepNext/>
      </w:pPr>
      <w:bookmarkStart w:id="23" w:name="_Toc15554472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B4090">
        <w:rPr>
          <w:noProof/>
        </w:rPr>
        <w:t>3</w:t>
      </w:r>
      <w:r>
        <w:fldChar w:fldCharType="end"/>
      </w:r>
      <w:r>
        <w:t xml:space="preserve"> - Página inicial                  </w:t>
      </w:r>
      <w:r w:rsidR="00F93750">
        <w:t xml:space="preserve">  </w:t>
      </w:r>
      <w:r>
        <w:t xml:space="preserve"> 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B4090">
        <w:rPr>
          <w:noProof/>
        </w:rPr>
        <w:t>4</w:t>
      </w:r>
      <w:r>
        <w:fldChar w:fldCharType="end"/>
      </w:r>
      <w:r>
        <w:t xml:space="preserve"> - Informação do Apicultor</w:t>
      </w:r>
      <w:r w:rsidR="00F93750">
        <w:t xml:space="preserve">         Figura </w:t>
      </w:r>
      <w:r w:rsidR="00F93750">
        <w:fldChar w:fldCharType="begin"/>
      </w:r>
      <w:r w:rsidR="00F93750">
        <w:instrText xml:space="preserve"> SEQ Figura \* ARABIC </w:instrText>
      </w:r>
      <w:r w:rsidR="00F93750">
        <w:fldChar w:fldCharType="separate"/>
      </w:r>
      <w:r w:rsidR="001B4090">
        <w:rPr>
          <w:noProof/>
        </w:rPr>
        <w:t>5</w:t>
      </w:r>
      <w:r w:rsidR="00F93750">
        <w:fldChar w:fldCharType="end"/>
      </w:r>
      <w:r w:rsidR="00F93750">
        <w:t xml:space="preserve"> - Submeter declaração</w:t>
      </w:r>
      <w:bookmarkEnd w:id="23"/>
    </w:p>
    <w:p w14:paraId="6CC8A350" w14:textId="77777777" w:rsidR="00F93750" w:rsidRPr="00F93750" w:rsidRDefault="00F93750" w:rsidP="00F93750"/>
    <w:p w14:paraId="7BB01E12" w14:textId="1C269413" w:rsidR="004C565C" w:rsidRPr="004C565C" w:rsidRDefault="004C565C" w:rsidP="004C565C"/>
    <w:p w14:paraId="62BAF3CA" w14:textId="07526732" w:rsidR="003F0D68" w:rsidRPr="00687C39" w:rsidRDefault="003F0D68" w:rsidP="003F0D68">
      <w:pPr>
        <w:pStyle w:val="Heading2"/>
        <w:numPr>
          <w:ilvl w:val="1"/>
          <w:numId w:val="44"/>
        </w:numPr>
        <w:rPr>
          <w:sz w:val="24"/>
          <w:szCs w:val="24"/>
        </w:rPr>
      </w:pPr>
      <w:bookmarkStart w:id="24" w:name="_Toc155544771"/>
      <w:r>
        <w:rPr>
          <w:sz w:val="24"/>
          <w:szCs w:val="24"/>
        </w:rPr>
        <w:lastRenderedPageBreak/>
        <w:t>Storymapping</w:t>
      </w:r>
      <w:bookmarkEnd w:id="24"/>
    </w:p>
    <w:p w14:paraId="70D37F85" w14:textId="75C8FE56" w:rsidR="00F93750" w:rsidRDefault="00E90776" w:rsidP="00511509">
      <w:pPr>
        <w:keepNext/>
        <w:ind w:left="0" w:firstLine="288"/>
      </w:pPr>
      <w:r>
        <w:t xml:space="preserve">Na figura </w:t>
      </w:r>
      <w:r w:rsidR="00F93750">
        <w:t>6</w:t>
      </w:r>
      <w:r>
        <w:t xml:space="preserve"> está representado o MVP (</w:t>
      </w:r>
      <w:r w:rsidRPr="00E90776">
        <w:t>Minimum Viable Product</w:t>
      </w:r>
      <w:r>
        <w:t xml:space="preserve">) e na figura </w:t>
      </w:r>
      <w:r w:rsidR="00F93750">
        <w:t>7</w:t>
      </w:r>
      <w:r>
        <w:t xml:space="preserve"> o MVI, MVI2 e Backlog respetivamente.</w:t>
      </w:r>
    </w:p>
    <w:p w14:paraId="4A6FD39E" w14:textId="6095E087" w:rsidR="00F93750" w:rsidRDefault="00E90776" w:rsidP="00F93750">
      <w:pPr>
        <w:keepNext/>
      </w:pPr>
      <w:r>
        <w:rPr>
          <w:noProof/>
        </w:rPr>
        <w:drawing>
          <wp:inline distT="0" distB="0" distL="0" distR="0" wp14:anchorId="08586824" wp14:editId="65891774">
            <wp:extent cx="5943600" cy="2800350"/>
            <wp:effectExtent l="0" t="0" r="0" b="0"/>
            <wp:docPr id="452225217" name="Picture 452225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76506" w14:textId="78F1B575" w:rsidR="003F0D68" w:rsidRDefault="00F93750" w:rsidP="00F93750">
      <w:pPr>
        <w:pStyle w:val="Caption"/>
        <w:jc w:val="center"/>
      </w:pPr>
      <w:bookmarkStart w:id="25" w:name="_Toc15554472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B4090">
        <w:rPr>
          <w:noProof/>
        </w:rPr>
        <w:t>6</w:t>
      </w:r>
      <w:r>
        <w:fldChar w:fldCharType="end"/>
      </w:r>
      <w:r>
        <w:t xml:space="preserve"> - MVP da declaração anual</w:t>
      </w:r>
      <w:bookmarkEnd w:id="25"/>
    </w:p>
    <w:p w14:paraId="38B5B99A" w14:textId="77777777" w:rsidR="00F93750" w:rsidRDefault="00627D4D" w:rsidP="00F93750">
      <w:pPr>
        <w:keepNext/>
        <w:jc w:val="center"/>
      </w:pPr>
      <w:r>
        <w:rPr>
          <w:noProof/>
        </w:rPr>
        <w:drawing>
          <wp:inline distT="0" distB="0" distL="0" distR="0" wp14:anchorId="1CD764B7" wp14:editId="3CDC587B">
            <wp:extent cx="5181600" cy="3950658"/>
            <wp:effectExtent l="0" t="0" r="0" b="0"/>
            <wp:docPr id="866047984" name="Picture 866047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12" cy="3956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0DA19" w14:textId="7C1A87AC" w:rsidR="00E90776" w:rsidRPr="003F0D68" w:rsidRDefault="00F93750" w:rsidP="00F93750">
      <w:pPr>
        <w:pStyle w:val="Caption"/>
        <w:jc w:val="center"/>
      </w:pPr>
      <w:bookmarkStart w:id="26" w:name="_Toc15554472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B4090">
        <w:rPr>
          <w:noProof/>
        </w:rPr>
        <w:t>7</w:t>
      </w:r>
      <w:r>
        <w:fldChar w:fldCharType="end"/>
      </w:r>
      <w:r>
        <w:t xml:space="preserve"> - MVI,MVI2 e Backlog da declaração anual</w:t>
      </w:r>
      <w:bookmarkEnd w:id="26"/>
    </w:p>
    <w:p w14:paraId="7D814181" w14:textId="77777777" w:rsidR="003F0D68" w:rsidRPr="003F0D68" w:rsidRDefault="003F0D68" w:rsidP="003F0D68"/>
    <w:p w14:paraId="7CFDCD8B" w14:textId="7BBEB475" w:rsidR="003F0D68" w:rsidRPr="003F0D68" w:rsidRDefault="006361E6" w:rsidP="00511509">
      <w:pPr>
        <w:ind w:left="0" w:firstLine="288"/>
      </w:pPr>
      <w:r>
        <w:t>Quanto a priorização, n</w:t>
      </w:r>
      <w:r w:rsidR="00E90776">
        <w:t xml:space="preserve">o MVP, estão </w:t>
      </w:r>
      <w:r w:rsidR="00627D4D">
        <w:t xml:space="preserve">representadas </w:t>
      </w:r>
      <w:r w:rsidR="00E90776">
        <w:t xml:space="preserve">as funcionalidades que necessitam de estar implementadas para </w:t>
      </w:r>
      <w:r w:rsidR="00627D4D">
        <w:t>a declaração anual de existências</w:t>
      </w:r>
      <w:r w:rsidR="00E90776">
        <w:t xml:space="preserve"> funcionar</w:t>
      </w:r>
      <w:r w:rsidR="00F93750">
        <w:t>, sendo as que necessitam de ser desenvolvidas primeiro.</w:t>
      </w:r>
      <w:r w:rsidR="00E90776">
        <w:t xml:space="preserve"> </w:t>
      </w:r>
      <w:r w:rsidR="00F93750">
        <w:t>N</w:t>
      </w:r>
      <w:r w:rsidR="00E90776">
        <w:t>o MVI</w:t>
      </w:r>
      <w:r w:rsidR="00627D4D">
        <w:t xml:space="preserve"> está presente a funcionalidade </w:t>
      </w:r>
      <w:r>
        <w:t xml:space="preserve">“Preenchimento automático da informação do utilizador”, que </w:t>
      </w:r>
      <w:r w:rsidR="00627D4D">
        <w:t>permite com que a declaração anual seja efetuada rapidamente e com menor chance de erro</w:t>
      </w:r>
      <w:r w:rsidR="00F93750">
        <w:t>, pelo que foi desenvolvida de seguida. N</w:t>
      </w:r>
      <w:r w:rsidR="00627D4D">
        <w:t>o MV</w:t>
      </w:r>
      <w:r>
        <w:t>I2</w:t>
      </w:r>
      <w:r w:rsidR="00627D4D">
        <w:t xml:space="preserve"> </w:t>
      </w:r>
      <w:r>
        <w:t>esta presente a funcionalidade “Atualização da informação do utilizador após o pedido” que permite o utilizador não ter que atualizar a sua informação posteriormente.</w:t>
      </w:r>
      <w:r w:rsidR="00F93750">
        <w:t xml:space="preserve"> Todas estas funcionalidades foram desenvolvidas no Sprint 1.</w:t>
      </w:r>
    </w:p>
    <w:p w14:paraId="77D0995C" w14:textId="172A65FA" w:rsidR="00687C39" w:rsidRDefault="00687C39" w:rsidP="00687C39">
      <w:pPr>
        <w:pStyle w:val="Heading2"/>
        <w:numPr>
          <w:ilvl w:val="1"/>
          <w:numId w:val="13"/>
        </w:numPr>
        <w:rPr>
          <w:sz w:val="24"/>
          <w:szCs w:val="24"/>
        </w:rPr>
      </w:pPr>
      <w:bookmarkStart w:id="27" w:name="_Hlk155496079"/>
      <w:bookmarkStart w:id="28" w:name="_Toc155544772"/>
      <w:r w:rsidRPr="00687C39">
        <w:rPr>
          <w:sz w:val="24"/>
          <w:szCs w:val="24"/>
        </w:rPr>
        <w:t>Como apicultor quero efetuar</w:t>
      </w:r>
      <w:r>
        <w:rPr>
          <w:sz w:val="24"/>
          <w:szCs w:val="24"/>
        </w:rPr>
        <w:t xml:space="preserve"> um</w:t>
      </w:r>
      <w:r w:rsidRPr="00687C39">
        <w:rPr>
          <w:sz w:val="24"/>
          <w:szCs w:val="24"/>
        </w:rPr>
        <w:t xml:space="preserve"> pedido de transumância</w:t>
      </w:r>
      <w:bookmarkEnd w:id="28"/>
    </w:p>
    <w:p w14:paraId="0DC073B9" w14:textId="5052038F" w:rsidR="00D26CF0" w:rsidRDefault="00D26CF0" w:rsidP="00D26CF0">
      <w:pPr>
        <w:pStyle w:val="Heading2"/>
        <w:numPr>
          <w:ilvl w:val="1"/>
          <w:numId w:val="45"/>
        </w:numPr>
        <w:rPr>
          <w:sz w:val="24"/>
          <w:szCs w:val="24"/>
        </w:rPr>
      </w:pPr>
      <w:bookmarkStart w:id="29" w:name="_Toc155544773"/>
      <w:r w:rsidRPr="00D26CF0">
        <w:rPr>
          <w:sz w:val="24"/>
          <w:szCs w:val="24"/>
        </w:rPr>
        <w:t>Responsável pelo desenvolvimento</w:t>
      </w:r>
      <w:bookmarkEnd w:id="29"/>
    </w:p>
    <w:p w14:paraId="4FB469F1" w14:textId="14289B22" w:rsidR="00D26CF0" w:rsidRPr="00D26CF0" w:rsidRDefault="00D26CF0" w:rsidP="00511509">
      <w:pPr>
        <w:ind w:left="0" w:firstLine="288"/>
      </w:pPr>
      <w:r>
        <w:t>O responsável pelo desenvolvimento desta US foi o José Pessoa, número 1201007, com o apoio dos membros do grupo para analisar e tomar decisões importantes.</w:t>
      </w:r>
    </w:p>
    <w:p w14:paraId="7AC6C66F" w14:textId="6637465F" w:rsidR="00D26CF0" w:rsidRDefault="00D26CF0" w:rsidP="00D26CF0">
      <w:pPr>
        <w:pStyle w:val="Heading2"/>
        <w:numPr>
          <w:ilvl w:val="1"/>
          <w:numId w:val="45"/>
        </w:numPr>
        <w:rPr>
          <w:sz w:val="24"/>
          <w:szCs w:val="24"/>
        </w:rPr>
      </w:pPr>
      <w:bookmarkStart w:id="30" w:name="_Toc155544774"/>
      <w:r w:rsidRPr="00D26CF0">
        <w:rPr>
          <w:sz w:val="24"/>
          <w:szCs w:val="24"/>
        </w:rPr>
        <w:t>Aplicação desenvolvida</w:t>
      </w:r>
      <w:bookmarkEnd w:id="30"/>
    </w:p>
    <w:p w14:paraId="7077E26B" w14:textId="717EE91B" w:rsidR="00A8531B" w:rsidRPr="00A44E9F" w:rsidRDefault="00A8531B" w:rsidP="00511509">
      <w:pPr>
        <w:ind w:left="0" w:firstLine="288"/>
      </w:pPr>
      <w:r w:rsidRPr="00A8531B">
        <w:t>Para concretizar esta User Story, foi implementado um botão na página do apiário pretendido que direciona para o pedido de transumância, conforme representado na figura 8. De seguida, é exibido duas caixas de texto onde o apicultor pode preencher as coordenadas para onde pretende mover o apiário, e um botão para submeter o pedido, como ilustrado na figura 9.</w:t>
      </w:r>
    </w:p>
    <w:p w14:paraId="7844045C" w14:textId="4CD1CDE2" w:rsidR="00414C29" w:rsidRDefault="00E47BDD" w:rsidP="00414C29">
      <w:pPr>
        <w:keepNext/>
      </w:pPr>
      <w:r>
        <w:rPr>
          <w:noProof/>
        </w:rPr>
        <w:lastRenderedPageBreak/>
        <w:drawing>
          <wp:anchor distT="0" distB="0" distL="114300" distR="114300" simplePos="0" relativeHeight="251658245" behindDoc="0" locked="0" layoutInCell="1" allowOverlap="1" wp14:anchorId="5643C7F7" wp14:editId="239CE384">
            <wp:simplePos x="0" y="0"/>
            <wp:positionH relativeFrom="margin">
              <wp:posOffset>466725</wp:posOffset>
            </wp:positionH>
            <wp:positionV relativeFrom="paragraph">
              <wp:posOffset>9525</wp:posOffset>
            </wp:positionV>
            <wp:extent cx="1874520" cy="4057650"/>
            <wp:effectExtent l="0" t="0" r="0" b="0"/>
            <wp:wrapSquare wrapText="bothSides"/>
            <wp:docPr id="756632871" name="Picture 756632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6" behindDoc="0" locked="0" layoutInCell="1" allowOverlap="1" wp14:anchorId="499D2EAC" wp14:editId="47507130">
            <wp:simplePos x="0" y="0"/>
            <wp:positionH relativeFrom="column">
              <wp:posOffset>3400425</wp:posOffset>
            </wp:positionH>
            <wp:positionV relativeFrom="paragraph">
              <wp:posOffset>9525</wp:posOffset>
            </wp:positionV>
            <wp:extent cx="1894840" cy="4081780"/>
            <wp:effectExtent l="0" t="0" r="0" b="0"/>
            <wp:wrapSquare wrapText="bothSides"/>
            <wp:docPr id="1533233958" name="Picture 1533233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840" cy="408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524CE3" w14:textId="77777777" w:rsidR="00414C29" w:rsidRDefault="00414C29" w:rsidP="00414C29">
      <w:pPr>
        <w:pStyle w:val="Caption"/>
      </w:pPr>
    </w:p>
    <w:p w14:paraId="7BFBD6FF" w14:textId="77777777" w:rsidR="00414C29" w:rsidRDefault="00414C29" w:rsidP="00414C29">
      <w:pPr>
        <w:pStyle w:val="Caption"/>
      </w:pPr>
    </w:p>
    <w:p w14:paraId="07DA6287" w14:textId="77777777" w:rsidR="00414C29" w:rsidRDefault="00414C29" w:rsidP="00414C29">
      <w:pPr>
        <w:pStyle w:val="Caption"/>
      </w:pPr>
    </w:p>
    <w:p w14:paraId="5F3025F9" w14:textId="77777777" w:rsidR="00414C29" w:rsidRDefault="00414C29" w:rsidP="00414C29">
      <w:pPr>
        <w:pStyle w:val="Caption"/>
      </w:pPr>
    </w:p>
    <w:p w14:paraId="55E73386" w14:textId="77777777" w:rsidR="00414C29" w:rsidRDefault="00414C29" w:rsidP="00414C29">
      <w:pPr>
        <w:pStyle w:val="Caption"/>
      </w:pPr>
    </w:p>
    <w:p w14:paraId="0C6AC088" w14:textId="77777777" w:rsidR="00414C29" w:rsidRDefault="00414C29" w:rsidP="00414C29">
      <w:pPr>
        <w:pStyle w:val="Caption"/>
      </w:pPr>
    </w:p>
    <w:p w14:paraId="2EE11218" w14:textId="77777777" w:rsidR="00414C29" w:rsidRDefault="00414C29" w:rsidP="00414C29">
      <w:pPr>
        <w:pStyle w:val="Caption"/>
      </w:pPr>
    </w:p>
    <w:p w14:paraId="45B2E685" w14:textId="77777777" w:rsidR="00414C29" w:rsidRDefault="00414C29" w:rsidP="00414C29">
      <w:pPr>
        <w:pStyle w:val="Caption"/>
      </w:pPr>
    </w:p>
    <w:p w14:paraId="3CD8B838" w14:textId="77777777" w:rsidR="00414C29" w:rsidRDefault="00414C29" w:rsidP="00414C29">
      <w:pPr>
        <w:pStyle w:val="Caption"/>
      </w:pPr>
    </w:p>
    <w:p w14:paraId="256D6CDB" w14:textId="77777777" w:rsidR="00414C29" w:rsidRDefault="00414C29" w:rsidP="00414C29">
      <w:pPr>
        <w:pStyle w:val="Caption"/>
      </w:pPr>
    </w:p>
    <w:p w14:paraId="7C238621" w14:textId="77777777" w:rsidR="00414C29" w:rsidRDefault="00414C29" w:rsidP="00414C29">
      <w:pPr>
        <w:pStyle w:val="Caption"/>
      </w:pPr>
    </w:p>
    <w:p w14:paraId="43606BB1" w14:textId="77777777" w:rsidR="00414C29" w:rsidRDefault="00414C29" w:rsidP="00414C29">
      <w:pPr>
        <w:pStyle w:val="Caption"/>
      </w:pPr>
    </w:p>
    <w:p w14:paraId="38A138CA" w14:textId="77777777" w:rsidR="00414C29" w:rsidRDefault="00414C29" w:rsidP="00414C29">
      <w:pPr>
        <w:pStyle w:val="Caption"/>
      </w:pPr>
    </w:p>
    <w:p w14:paraId="23F366A4" w14:textId="77777777" w:rsidR="00414C29" w:rsidRDefault="00414C29" w:rsidP="00414C29">
      <w:pPr>
        <w:pStyle w:val="Caption"/>
      </w:pPr>
    </w:p>
    <w:p w14:paraId="6FCC7C92" w14:textId="77777777" w:rsidR="003045DD" w:rsidRPr="003045DD" w:rsidRDefault="003045DD" w:rsidP="003045DD"/>
    <w:p w14:paraId="63385D88" w14:textId="6A5FCD6E" w:rsidR="00D26CF0" w:rsidRPr="00D26CF0" w:rsidRDefault="00DC3334" w:rsidP="00414C29">
      <w:pPr>
        <w:pStyle w:val="Caption"/>
      </w:pPr>
      <w:r>
        <w:t xml:space="preserve">                </w:t>
      </w:r>
      <w:bookmarkStart w:id="31" w:name="_Toc155544730"/>
      <w:r w:rsidR="00414C29">
        <w:t xml:space="preserve">Figura </w:t>
      </w:r>
      <w:r w:rsidR="00414C29">
        <w:fldChar w:fldCharType="begin"/>
      </w:r>
      <w:r w:rsidR="00414C29">
        <w:instrText xml:space="preserve"> SEQ Figura \* ARABIC </w:instrText>
      </w:r>
      <w:r w:rsidR="00414C29">
        <w:fldChar w:fldCharType="separate"/>
      </w:r>
      <w:r w:rsidR="001B4090">
        <w:rPr>
          <w:noProof/>
        </w:rPr>
        <w:t>8</w:t>
      </w:r>
      <w:r w:rsidR="00414C29">
        <w:fldChar w:fldCharType="end"/>
      </w:r>
      <w:r w:rsidR="00414C29">
        <w:t xml:space="preserve"> - Página do Apiário</w:t>
      </w:r>
      <w:r>
        <w:t xml:space="preserve">                                      </w:t>
      </w:r>
      <w:r w:rsidR="00414C29">
        <w:t xml:space="preserve">Figura </w:t>
      </w:r>
      <w:r w:rsidR="00414C29">
        <w:fldChar w:fldCharType="begin"/>
      </w:r>
      <w:r w:rsidR="00414C29">
        <w:instrText xml:space="preserve"> SEQ Figura \* ARABIC </w:instrText>
      </w:r>
      <w:r w:rsidR="00414C29">
        <w:fldChar w:fldCharType="separate"/>
      </w:r>
      <w:r w:rsidR="001B4090">
        <w:rPr>
          <w:noProof/>
        </w:rPr>
        <w:t>9</w:t>
      </w:r>
      <w:r w:rsidR="00414C29">
        <w:fldChar w:fldCharType="end"/>
      </w:r>
      <w:r w:rsidR="00414C29">
        <w:t xml:space="preserve"> - Pedido de transumância</w:t>
      </w:r>
      <w:bookmarkEnd w:id="31"/>
    </w:p>
    <w:p w14:paraId="36B79C37" w14:textId="4408CA56" w:rsidR="00D26CF0" w:rsidRDefault="00D26CF0" w:rsidP="00D26CF0">
      <w:pPr>
        <w:pStyle w:val="Heading2"/>
        <w:numPr>
          <w:ilvl w:val="1"/>
          <w:numId w:val="45"/>
        </w:numPr>
        <w:rPr>
          <w:sz w:val="24"/>
          <w:szCs w:val="24"/>
        </w:rPr>
      </w:pPr>
      <w:bookmarkStart w:id="32" w:name="_Toc155544775"/>
      <w:r w:rsidRPr="00D26CF0">
        <w:rPr>
          <w:sz w:val="24"/>
          <w:szCs w:val="24"/>
        </w:rPr>
        <w:lastRenderedPageBreak/>
        <w:t>Storymapping</w:t>
      </w:r>
      <w:bookmarkEnd w:id="32"/>
    </w:p>
    <w:p w14:paraId="736FEE90" w14:textId="4489AE86" w:rsidR="00A44E9F" w:rsidRDefault="00A44E9F" w:rsidP="00A44E9F">
      <w:pPr>
        <w:pStyle w:val="ListParagraph"/>
        <w:keepNext/>
        <w:ind w:left="435"/>
      </w:pPr>
      <w:r>
        <w:t>Na figura 10 está representado o MVP (</w:t>
      </w:r>
      <w:r w:rsidRPr="00E90776">
        <w:t>Minimum Viable Product</w:t>
      </w:r>
      <w:r>
        <w:t>) e na figura 11 o MVI, MVI2 e Backlog respetivamente.</w:t>
      </w:r>
    </w:p>
    <w:p w14:paraId="6C4C7B0B" w14:textId="77777777" w:rsidR="00A44E9F" w:rsidRDefault="00A44E9F" w:rsidP="00A44E9F">
      <w:pPr>
        <w:keepNext/>
        <w:jc w:val="center"/>
      </w:pPr>
      <w:r>
        <w:rPr>
          <w:noProof/>
        </w:rPr>
        <w:drawing>
          <wp:inline distT="0" distB="0" distL="0" distR="0" wp14:anchorId="76203103" wp14:editId="3959CBAF">
            <wp:extent cx="5934075" cy="3495675"/>
            <wp:effectExtent l="0" t="0" r="9525" b="9525"/>
            <wp:docPr id="241534595" name="Picture 241534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8F9DF" w14:textId="15AF8840" w:rsidR="00D26CF0" w:rsidRDefault="00A44E9F" w:rsidP="00A44E9F">
      <w:pPr>
        <w:pStyle w:val="Caption"/>
        <w:jc w:val="center"/>
      </w:pPr>
      <w:bookmarkStart w:id="33" w:name="_Toc15554473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B4090">
        <w:rPr>
          <w:noProof/>
        </w:rPr>
        <w:t>10</w:t>
      </w:r>
      <w:r>
        <w:fldChar w:fldCharType="end"/>
      </w:r>
      <w:r>
        <w:t xml:space="preserve"> - MVP do pedido de transumância</w:t>
      </w:r>
      <w:bookmarkEnd w:id="33"/>
    </w:p>
    <w:p w14:paraId="071D05C1" w14:textId="77777777" w:rsidR="00A44E9F" w:rsidRDefault="00A44E9F" w:rsidP="00A44E9F">
      <w:pPr>
        <w:keepNext/>
        <w:jc w:val="center"/>
      </w:pPr>
      <w:r>
        <w:rPr>
          <w:noProof/>
        </w:rPr>
        <w:drawing>
          <wp:inline distT="0" distB="0" distL="0" distR="0" wp14:anchorId="4849AF05" wp14:editId="057B601C">
            <wp:extent cx="5619750" cy="3323218"/>
            <wp:effectExtent l="0" t="0" r="0" b="0"/>
            <wp:docPr id="607927411" name="Picture 607927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881" cy="3326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D806E" w14:textId="66EC0586" w:rsidR="00D26CF0" w:rsidRDefault="00A44E9F" w:rsidP="0051563A">
      <w:pPr>
        <w:pStyle w:val="Caption"/>
        <w:jc w:val="center"/>
      </w:pPr>
      <w:bookmarkStart w:id="34" w:name="_Toc15554473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B4090">
        <w:rPr>
          <w:noProof/>
        </w:rPr>
        <w:t>11</w:t>
      </w:r>
      <w:r>
        <w:fldChar w:fldCharType="end"/>
      </w:r>
      <w:r>
        <w:t xml:space="preserve"> - MVI, MVI2 e Backlog do pedido de transumância</w:t>
      </w:r>
      <w:bookmarkEnd w:id="34"/>
    </w:p>
    <w:p w14:paraId="2D704BD8" w14:textId="0D829986" w:rsidR="00BF4621" w:rsidRPr="00BF4621" w:rsidRDefault="00BF4621" w:rsidP="00BF4621">
      <w:pPr>
        <w:keepNext/>
        <w:ind w:left="0" w:firstLine="288"/>
      </w:pPr>
      <w:r w:rsidRPr="0051563A">
        <w:lastRenderedPageBreak/>
        <w:t>Quanto a priorização, no MVP, estão representadas as funcionalidades que necessitam de estar implementadas para o pedido de transumância funcionar, sendo as que necessitam de ser desenvolvidas primeiro. No MVI está presente a funcionalidade "Adicionar estados do pedido de transumância" que permite o utilizador verificar o estado do seu pedido, pelo que foi desenvolvida de seguida. No MVI2 esta presente a funcionalidade "Filtrar por pedidos de transumância pendentes" que permite o utilizador identificar o apiário prentendido rapidamente. As funcionalidades apresentadas no MVP foram desenvolvidas no sprint 1</w:t>
      </w:r>
      <w:r w:rsidR="00B73B3B">
        <w:t>, as do MVI</w:t>
      </w:r>
      <w:r w:rsidRPr="0051563A">
        <w:t xml:space="preserve"> no sprint 2</w:t>
      </w:r>
      <w:r w:rsidR="00B73B3B">
        <w:t xml:space="preserve"> e a do MVI2 não foi desenvolvida</w:t>
      </w:r>
      <w:r w:rsidRPr="0051563A">
        <w:t>.</w:t>
      </w:r>
    </w:p>
    <w:p w14:paraId="1610BB98" w14:textId="6518A184" w:rsidR="00687C39" w:rsidRDefault="00687C39" w:rsidP="00687C39">
      <w:pPr>
        <w:pStyle w:val="Heading2"/>
        <w:numPr>
          <w:ilvl w:val="1"/>
          <w:numId w:val="13"/>
        </w:numPr>
        <w:rPr>
          <w:sz w:val="24"/>
          <w:szCs w:val="24"/>
        </w:rPr>
      </w:pPr>
      <w:bookmarkStart w:id="35" w:name="_Toc155544776"/>
      <w:bookmarkEnd w:id="27"/>
      <w:r w:rsidRPr="00687C39">
        <w:rPr>
          <w:sz w:val="24"/>
          <w:szCs w:val="24"/>
        </w:rPr>
        <w:t>Como apicultor quero poder criar um apiário, efetuar o respectivo pedido de instalação</w:t>
      </w:r>
      <w:bookmarkEnd w:id="35"/>
    </w:p>
    <w:p w14:paraId="6230D548" w14:textId="77777777" w:rsidR="00834ED1" w:rsidRDefault="00834ED1" w:rsidP="00834ED1">
      <w:pPr>
        <w:pStyle w:val="Heading2"/>
        <w:numPr>
          <w:ilvl w:val="1"/>
          <w:numId w:val="46"/>
        </w:numPr>
        <w:rPr>
          <w:sz w:val="24"/>
          <w:szCs w:val="24"/>
        </w:rPr>
      </w:pPr>
      <w:bookmarkStart w:id="36" w:name="_Toc155544777"/>
      <w:r w:rsidRPr="00D26CF0">
        <w:rPr>
          <w:sz w:val="24"/>
          <w:szCs w:val="24"/>
        </w:rPr>
        <w:t>Responsável pelo desenvolvimento</w:t>
      </w:r>
      <w:bookmarkEnd w:id="36"/>
    </w:p>
    <w:p w14:paraId="06732884" w14:textId="33F22FAE" w:rsidR="00834ED1" w:rsidRPr="00064D01" w:rsidRDefault="00834ED1" w:rsidP="00834ED1">
      <w:pPr>
        <w:ind w:left="648"/>
        <w:jc w:val="both"/>
      </w:pPr>
      <w:r>
        <w:t>O responsável pelo desenvolvimento desta US foi o Carlos Rodrigues, número 1201001, com o apoio dos membros do grupo para analisar e tomar decisões importantes.</w:t>
      </w:r>
    </w:p>
    <w:p w14:paraId="0AE5FF03" w14:textId="77777777" w:rsidR="00834ED1" w:rsidRDefault="00834ED1" w:rsidP="00834ED1">
      <w:pPr>
        <w:pStyle w:val="Heading2"/>
        <w:numPr>
          <w:ilvl w:val="1"/>
          <w:numId w:val="46"/>
        </w:numPr>
        <w:rPr>
          <w:sz w:val="24"/>
          <w:szCs w:val="24"/>
        </w:rPr>
      </w:pPr>
      <w:bookmarkStart w:id="37" w:name="_Toc155544778"/>
      <w:r w:rsidRPr="00D26CF0">
        <w:rPr>
          <w:sz w:val="24"/>
          <w:szCs w:val="24"/>
        </w:rPr>
        <w:t>Aplicação desenvolvida</w:t>
      </w:r>
      <w:bookmarkEnd w:id="37"/>
    </w:p>
    <w:p w14:paraId="1A54A74B" w14:textId="618269EC" w:rsidR="00BD4A3A" w:rsidRDefault="00BD4A3A" w:rsidP="00BD4A3A">
      <w:pPr>
        <w:ind w:left="648"/>
        <w:jc w:val="both"/>
      </w:pPr>
      <w:r>
        <w:t>Para a realização desta User Story foi adicionad</w:t>
      </w:r>
      <w:r w:rsidR="00237241">
        <w:t>a</w:t>
      </w:r>
      <w:r w:rsidR="00C468DB">
        <w:t xml:space="preserve"> um botão </w:t>
      </w:r>
      <w:r w:rsidR="00852A22">
        <w:t xml:space="preserve">a </w:t>
      </w:r>
      <w:r w:rsidR="007F54B8">
        <w:t>página</w:t>
      </w:r>
      <w:r w:rsidR="00852A22">
        <w:t xml:space="preserve"> principal </w:t>
      </w:r>
      <w:r w:rsidR="00825EF7">
        <w:t>para</w:t>
      </w:r>
      <w:r w:rsidR="00A90795">
        <w:t xml:space="preserve"> </w:t>
      </w:r>
      <w:r w:rsidR="00CF310B">
        <w:t xml:space="preserve">a criação de </w:t>
      </w:r>
      <w:r w:rsidR="00557FC9">
        <w:t>apiários,</w:t>
      </w:r>
      <w:r w:rsidR="00F116B3">
        <w:t xml:space="preserve"> ao clicar neste botão irá ser redirecionado</w:t>
      </w:r>
      <w:r>
        <w:t xml:space="preserve"> a página d</w:t>
      </w:r>
      <w:r w:rsidR="009A300F">
        <w:t>e registo de</w:t>
      </w:r>
      <w:r>
        <w:t xml:space="preserve"> </w:t>
      </w:r>
      <w:r w:rsidR="007D3D6E">
        <w:t>apiários.</w:t>
      </w:r>
      <w:r>
        <w:t xml:space="preserve"> </w:t>
      </w:r>
      <w:r w:rsidR="00A26228">
        <w:t>Nessa</w:t>
      </w:r>
      <w:r>
        <w:t xml:space="preserve"> página</w:t>
      </w:r>
      <w:r w:rsidR="00604985">
        <w:t xml:space="preserve"> estão</w:t>
      </w:r>
      <w:r>
        <w:t xml:space="preserve"> </w:t>
      </w:r>
      <w:r w:rsidR="00604985">
        <w:t>os</w:t>
      </w:r>
      <w:r w:rsidR="007D3D6E">
        <w:t xml:space="preserve"> diversos</w:t>
      </w:r>
      <w:r w:rsidR="00604985">
        <w:t xml:space="preserve"> campos</w:t>
      </w:r>
      <w:r>
        <w:t xml:space="preserve"> a preenche</w:t>
      </w:r>
      <w:r w:rsidR="007D3D6E">
        <w:t>r e um botão para submeter o pedido de instala</w:t>
      </w:r>
      <w:r w:rsidR="00F47E50">
        <w:t>ção</w:t>
      </w:r>
      <w:r w:rsidR="007D3D6E">
        <w:t>.</w:t>
      </w:r>
    </w:p>
    <w:p w14:paraId="77280481" w14:textId="77777777" w:rsidR="003E38AC" w:rsidRDefault="003E38AC" w:rsidP="003E38AC">
      <w:pPr>
        <w:keepNext/>
        <w:ind w:left="648"/>
        <w:jc w:val="center"/>
      </w:pPr>
      <w:r>
        <w:rPr>
          <w:noProof/>
        </w:rPr>
        <w:drawing>
          <wp:inline distT="0" distB="0" distL="0" distR="0" wp14:anchorId="281994BD" wp14:editId="2614F14F">
            <wp:extent cx="1504950" cy="3223289"/>
            <wp:effectExtent l="0" t="0" r="0" b="0"/>
            <wp:docPr id="528270142" name="Imagem 2" descr="Uma imagem com texto, captura de ecrã, Tipo de letra, smartph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70142" name="Imagem 2" descr="Uma imagem com texto, captura de ecrã, Tipo de letra, smartphone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0788" cy="323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B68F" w14:textId="7DC6B3BE" w:rsidR="003E38AC" w:rsidRDefault="003E38AC" w:rsidP="003E38AC">
      <w:pPr>
        <w:pStyle w:val="Caption"/>
        <w:jc w:val="center"/>
      </w:pPr>
      <w:bookmarkStart w:id="38" w:name="_Toc15554473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B4090">
        <w:rPr>
          <w:noProof/>
        </w:rPr>
        <w:t>12</w:t>
      </w:r>
      <w:r>
        <w:fldChar w:fldCharType="end"/>
      </w:r>
      <w:r>
        <w:t>- Menu principal</w:t>
      </w:r>
      <w:bookmarkEnd w:id="38"/>
    </w:p>
    <w:p w14:paraId="4AEA3199" w14:textId="77777777" w:rsidR="003E38AC" w:rsidRDefault="003E38AC" w:rsidP="003E38AC">
      <w:pPr>
        <w:keepNext/>
        <w:ind w:left="648"/>
        <w:jc w:val="center"/>
      </w:pPr>
      <w:r>
        <w:rPr>
          <w:noProof/>
        </w:rPr>
        <w:lastRenderedPageBreak/>
        <w:drawing>
          <wp:inline distT="0" distB="0" distL="0" distR="0" wp14:anchorId="1B9EEB2C" wp14:editId="7B9BE108">
            <wp:extent cx="1476375" cy="3147394"/>
            <wp:effectExtent l="0" t="0" r="0" b="0"/>
            <wp:docPr id="1911023917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23917" name="Imagem 1" descr="Uma imagem com texto, captura de ecrã, número, Tipo de letra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685" cy="316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84C4" w14:textId="155D66C6" w:rsidR="003E38AC" w:rsidRDefault="003E38AC" w:rsidP="003E38AC">
      <w:pPr>
        <w:pStyle w:val="Caption"/>
        <w:jc w:val="center"/>
      </w:pPr>
      <w:bookmarkStart w:id="39" w:name="_Toc15554473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B4090">
        <w:rPr>
          <w:noProof/>
        </w:rPr>
        <w:t>13</w:t>
      </w:r>
      <w:r>
        <w:fldChar w:fldCharType="end"/>
      </w:r>
      <w:r>
        <w:t xml:space="preserve"> </w:t>
      </w:r>
      <w:r w:rsidR="00997800">
        <w:t>Página</w:t>
      </w:r>
      <w:r>
        <w:t xml:space="preserve"> criação apiários</w:t>
      </w:r>
      <w:bookmarkEnd w:id="39"/>
    </w:p>
    <w:p w14:paraId="1F9166DC" w14:textId="77777777" w:rsidR="00557FC9" w:rsidRDefault="00557FC9" w:rsidP="007D1DFB">
      <w:pPr>
        <w:pStyle w:val="Heading2"/>
        <w:numPr>
          <w:ilvl w:val="1"/>
          <w:numId w:val="46"/>
        </w:numPr>
        <w:rPr>
          <w:sz w:val="24"/>
          <w:szCs w:val="24"/>
        </w:rPr>
      </w:pPr>
      <w:bookmarkStart w:id="40" w:name="_Toc155544779"/>
      <w:r w:rsidRPr="00D26CF0">
        <w:rPr>
          <w:sz w:val="24"/>
          <w:szCs w:val="24"/>
        </w:rPr>
        <w:t>Storymapping</w:t>
      </w:r>
      <w:bookmarkEnd w:id="40"/>
    </w:p>
    <w:p w14:paraId="675AD08B" w14:textId="1F403CA5" w:rsidR="00834ED1" w:rsidRDefault="00003C0F" w:rsidP="00834ED1">
      <w:r>
        <w:t>Nas figura 14 está representado o MVP (</w:t>
      </w:r>
      <w:r w:rsidRPr="00E90776">
        <w:t>Minimum Viable Product</w:t>
      </w:r>
      <w:r>
        <w:t>) e na figura 15 o MVI, MVI2 e Backlog respetivamente.</w:t>
      </w:r>
    </w:p>
    <w:p w14:paraId="44335544" w14:textId="77777777" w:rsidR="00003C0F" w:rsidRDefault="00003C0F" w:rsidP="00003C0F">
      <w:pPr>
        <w:keepNext/>
        <w:jc w:val="center"/>
      </w:pPr>
      <w:r>
        <w:rPr>
          <w:noProof/>
        </w:rPr>
        <w:drawing>
          <wp:inline distT="0" distB="0" distL="0" distR="0" wp14:anchorId="41A0B54A" wp14:editId="7C40A1D0">
            <wp:extent cx="2905530" cy="3343742"/>
            <wp:effectExtent l="0" t="0" r="0" b="9525"/>
            <wp:docPr id="828375890" name="Imagem 8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75890" name="Imagem 8" descr="Uma imagem com texto, captura de ecrã, número, Tipo de letra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36E3" w14:textId="4D487F31" w:rsidR="00003C0F" w:rsidRDefault="00003C0F" w:rsidP="00003C0F">
      <w:pPr>
        <w:pStyle w:val="Caption"/>
        <w:jc w:val="center"/>
      </w:pPr>
      <w:bookmarkStart w:id="41" w:name="_Toc15554473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B4090">
        <w:rPr>
          <w:noProof/>
        </w:rPr>
        <w:t>14</w:t>
      </w:r>
      <w:r>
        <w:fldChar w:fldCharType="end"/>
      </w:r>
      <w:r>
        <w:t>-MVP do registo dos apiario e o pedido de instalação</w:t>
      </w:r>
      <w:bookmarkEnd w:id="41"/>
    </w:p>
    <w:p w14:paraId="692728E6" w14:textId="77777777" w:rsidR="00003C0F" w:rsidRDefault="00003C0F" w:rsidP="00003C0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C6D1957" wp14:editId="1B582912">
            <wp:extent cx="2905530" cy="3991532"/>
            <wp:effectExtent l="0" t="0" r="9525" b="9525"/>
            <wp:docPr id="16686559" name="Imagem 9" descr="Uma imagem com texto, captura de ecrã, recib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559" name="Imagem 9" descr="Uma imagem com texto, captura de ecrã, recib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90FB" w14:textId="799F1148" w:rsidR="00003C0F" w:rsidRDefault="00003C0F" w:rsidP="00003C0F">
      <w:pPr>
        <w:pStyle w:val="Caption"/>
        <w:jc w:val="center"/>
      </w:pPr>
      <w:bookmarkStart w:id="42" w:name="_Toc15554473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B4090">
        <w:rPr>
          <w:noProof/>
        </w:rPr>
        <w:t>15</w:t>
      </w:r>
      <w:r>
        <w:fldChar w:fldCharType="end"/>
      </w:r>
      <w:r>
        <w:t>-</w:t>
      </w:r>
      <w:r w:rsidRPr="00DA2343">
        <w:t>MVI, MVI2 e Backlog d</w:t>
      </w:r>
      <w:r>
        <w:t>a criação de apiários</w:t>
      </w:r>
      <w:bookmarkEnd w:id="42"/>
    </w:p>
    <w:p w14:paraId="71951B9D" w14:textId="5C057E1A" w:rsidR="00D85022" w:rsidRPr="00BF4621" w:rsidRDefault="00D85022" w:rsidP="00D85022">
      <w:pPr>
        <w:keepNext/>
        <w:ind w:left="0" w:firstLine="288"/>
      </w:pPr>
      <w:r w:rsidRPr="0051563A">
        <w:t xml:space="preserve">Quanto as priorizações, no MVP, estão representadas as funcionalidades que necessitam de estar implementadas para </w:t>
      </w:r>
      <w:r w:rsidR="00145F63">
        <w:t>a criação de apiarios</w:t>
      </w:r>
      <w:r w:rsidRPr="0051563A">
        <w:t xml:space="preserve"> funcionar, sendo as que necessitam de ser desenvolvidas primeiro. No MVI está presente a funcionalidade "</w:t>
      </w:r>
      <w:r w:rsidR="000F6D14">
        <w:t xml:space="preserve">Permitir a visualização </w:t>
      </w:r>
      <w:r w:rsidR="006E399B">
        <w:t>dos pedidos de instalação</w:t>
      </w:r>
      <w:r w:rsidRPr="0051563A">
        <w:t xml:space="preserve">" que permite </w:t>
      </w:r>
      <w:r w:rsidR="00702E29">
        <w:t>ao apicultor ver os pedidos de instalação que estão pendentes</w:t>
      </w:r>
      <w:r w:rsidRPr="0051563A">
        <w:t xml:space="preserve">. No MVI2 esta presente a funcionalidade </w:t>
      </w:r>
      <w:r w:rsidR="008676EA" w:rsidRPr="0051563A">
        <w:t xml:space="preserve">"Adicionar estados </w:t>
      </w:r>
      <w:r w:rsidR="00793058">
        <w:t>a</w:t>
      </w:r>
      <w:r w:rsidR="008676EA" w:rsidRPr="0051563A">
        <w:t xml:space="preserve">o pedido" </w:t>
      </w:r>
      <w:r w:rsidRPr="0051563A">
        <w:t xml:space="preserve"> que permite </w:t>
      </w:r>
      <w:r w:rsidR="00004427">
        <w:t xml:space="preserve">ao apicultor </w:t>
      </w:r>
      <w:r w:rsidR="00453BF3">
        <w:t>acompanhar melhor o processo</w:t>
      </w:r>
      <w:r w:rsidRPr="0051563A">
        <w:t>.</w:t>
      </w:r>
      <w:r w:rsidR="0070697A" w:rsidRPr="0070697A">
        <w:t xml:space="preserve"> </w:t>
      </w:r>
      <w:r w:rsidR="0070697A">
        <w:t>Para o backlog foram ainda identificadas</w:t>
      </w:r>
      <w:r w:rsidR="002A3DA3">
        <w:t xml:space="preserve"> </w:t>
      </w:r>
      <w:r w:rsidR="0070697A">
        <w:t>funcionalidades</w:t>
      </w:r>
      <w:r w:rsidR="002A3DA3">
        <w:t xml:space="preserve"> sobre </w:t>
      </w:r>
      <w:r w:rsidR="00391E4E">
        <w:t xml:space="preserve">o sistema de comunicação </w:t>
      </w:r>
      <w:r w:rsidR="001D5B8D">
        <w:t>do processo e notificações</w:t>
      </w:r>
      <w:r w:rsidR="00D81258">
        <w:t>.</w:t>
      </w:r>
      <w:r w:rsidRPr="0051563A">
        <w:t xml:space="preserve"> As funcionalidades apresentadas no MVP foram desenvolvidas no sprint 1 e </w:t>
      </w:r>
      <w:r w:rsidR="009315C6">
        <w:t>houve algumas modificações no sprint 2.</w:t>
      </w:r>
    </w:p>
    <w:p w14:paraId="4B21C24C" w14:textId="77777777" w:rsidR="00003C0F" w:rsidRPr="00003C0F" w:rsidRDefault="00003C0F" w:rsidP="00003C0F"/>
    <w:p w14:paraId="4108F1B2" w14:textId="4E589109" w:rsidR="00834ED1" w:rsidRPr="00687C39" w:rsidRDefault="00834ED1" w:rsidP="00834ED1">
      <w:pPr>
        <w:pStyle w:val="Heading2"/>
        <w:numPr>
          <w:ilvl w:val="1"/>
          <w:numId w:val="13"/>
        </w:numPr>
        <w:rPr>
          <w:sz w:val="24"/>
          <w:szCs w:val="24"/>
        </w:rPr>
      </w:pPr>
      <w:bookmarkStart w:id="43" w:name="_Toc155544780"/>
      <w:r>
        <w:rPr>
          <w:sz w:val="24"/>
          <w:szCs w:val="24"/>
        </w:rPr>
        <w:t>R</w:t>
      </w:r>
      <w:r w:rsidRPr="00687C39">
        <w:rPr>
          <w:sz w:val="24"/>
          <w:szCs w:val="24"/>
        </w:rPr>
        <w:t>egistar a constituição</w:t>
      </w:r>
      <w:r>
        <w:rPr>
          <w:sz w:val="24"/>
          <w:szCs w:val="24"/>
        </w:rPr>
        <w:t xml:space="preserve"> do apiario</w:t>
      </w:r>
      <w:bookmarkEnd w:id="43"/>
    </w:p>
    <w:p w14:paraId="6300FC7C" w14:textId="77777777" w:rsidR="00834ED1" w:rsidRDefault="00834ED1" w:rsidP="00087292">
      <w:pPr>
        <w:pStyle w:val="Heading2"/>
        <w:numPr>
          <w:ilvl w:val="1"/>
          <w:numId w:val="48"/>
        </w:numPr>
        <w:rPr>
          <w:sz w:val="24"/>
          <w:szCs w:val="24"/>
        </w:rPr>
      </w:pPr>
      <w:bookmarkStart w:id="44" w:name="_Toc155544781"/>
      <w:r w:rsidRPr="00D26CF0">
        <w:rPr>
          <w:sz w:val="24"/>
          <w:szCs w:val="24"/>
        </w:rPr>
        <w:t>Responsável pelo desenvolvimento</w:t>
      </w:r>
      <w:bookmarkEnd w:id="44"/>
    </w:p>
    <w:p w14:paraId="37E31AE2" w14:textId="23D73987" w:rsidR="00834ED1" w:rsidRPr="00064D01" w:rsidRDefault="00834ED1" w:rsidP="00834ED1">
      <w:pPr>
        <w:ind w:left="648"/>
        <w:jc w:val="both"/>
      </w:pPr>
      <w:r>
        <w:t xml:space="preserve">O responsável pelo desenvolvimento desta US foi o </w:t>
      </w:r>
      <w:r w:rsidR="00445D8E">
        <w:t>Bruno Ribeiro</w:t>
      </w:r>
      <w:r>
        <w:t>, número 120100</w:t>
      </w:r>
      <w:r w:rsidR="00F3333C">
        <w:t>1</w:t>
      </w:r>
      <w:r>
        <w:t>, com o apoio dos membros do grupo para analisar e tomar decisões importantes.</w:t>
      </w:r>
    </w:p>
    <w:p w14:paraId="1E8B10EB" w14:textId="77777777" w:rsidR="00834ED1" w:rsidRDefault="00834ED1" w:rsidP="00087292">
      <w:pPr>
        <w:pStyle w:val="Heading2"/>
        <w:numPr>
          <w:ilvl w:val="1"/>
          <w:numId w:val="48"/>
        </w:numPr>
        <w:rPr>
          <w:sz w:val="24"/>
          <w:szCs w:val="24"/>
        </w:rPr>
      </w:pPr>
      <w:bookmarkStart w:id="45" w:name="_Toc155544782"/>
      <w:r w:rsidRPr="00D26CF0">
        <w:rPr>
          <w:sz w:val="24"/>
          <w:szCs w:val="24"/>
        </w:rPr>
        <w:lastRenderedPageBreak/>
        <w:t>Aplicação desenvolvida</w:t>
      </w:r>
      <w:bookmarkEnd w:id="45"/>
    </w:p>
    <w:p w14:paraId="5814BF6B" w14:textId="54BE96F6" w:rsidR="00834ED1" w:rsidRPr="00054DA9" w:rsidRDefault="00834ED1" w:rsidP="00834ED1">
      <w:pPr>
        <w:ind w:left="648"/>
        <w:jc w:val="both"/>
      </w:pPr>
      <w:r>
        <w:t>Para a realização desta User Story foi adicionado um botão na página d</w:t>
      </w:r>
      <w:r w:rsidR="004B00D0">
        <w:t>o</w:t>
      </w:r>
      <w:r>
        <w:t xml:space="preserve"> </w:t>
      </w:r>
      <w:r w:rsidR="007767AB">
        <w:t>apiário</w:t>
      </w:r>
      <w:r>
        <w:t xml:space="preserve"> para adicionar colmeia</w:t>
      </w:r>
      <w:r w:rsidR="008F70EB">
        <w:t>s</w:t>
      </w:r>
      <w:r>
        <w:t>. Em seguida é apresentado uma página,</w:t>
      </w:r>
      <w:r w:rsidR="00611059">
        <w:t xml:space="preserve"> que contem uma lista de colmeias a adicionar que </w:t>
      </w:r>
      <w:r w:rsidR="007767AB">
        <w:t>inicialmente</w:t>
      </w:r>
      <w:r w:rsidR="00611059">
        <w:t xml:space="preserve"> vai estar </w:t>
      </w:r>
      <w:r w:rsidR="007767AB">
        <w:t>vazia,</w:t>
      </w:r>
      <w:r w:rsidR="00611059">
        <w:t xml:space="preserve"> um botão para adicionar colmeia e outro para sub</w:t>
      </w:r>
      <w:r w:rsidR="005C0390">
        <w:t xml:space="preserve">meter </w:t>
      </w:r>
      <w:r w:rsidR="0079454E">
        <w:t>o registo das colmeias</w:t>
      </w:r>
      <w:r>
        <w:t>.</w:t>
      </w:r>
      <w:r w:rsidR="0079454E">
        <w:t xml:space="preserve"> Ao clicar no botão “Adicionar colmeia” irá ser redirecionado para a </w:t>
      </w:r>
      <w:r w:rsidR="007767AB">
        <w:t>página</w:t>
      </w:r>
      <w:r w:rsidR="0079454E">
        <w:t xml:space="preserve"> de </w:t>
      </w:r>
      <w:r w:rsidR="002E4FD4">
        <w:t>registo da colmeia com os vários campos a preencher</w:t>
      </w:r>
      <w:r w:rsidR="00060A2C">
        <w:t>.</w:t>
      </w:r>
      <w:r w:rsidR="00212A9D">
        <w:t xml:space="preserve"> Após </w:t>
      </w:r>
      <w:r w:rsidR="002B4B07">
        <w:t>o registo da colmeia irá</w:t>
      </w:r>
      <w:r w:rsidR="004D2A58">
        <w:t xml:space="preserve"> ser redirecionado para a </w:t>
      </w:r>
      <w:r w:rsidR="00557FC9">
        <w:t>página</w:t>
      </w:r>
      <w:r w:rsidR="004D2A58">
        <w:t xml:space="preserve"> anterior</w:t>
      </w:r>
      <w:r w:rsidR="00C84E3C">
        <w:t xml:space="preserve"> que agor</w:t>
      </w:r>
      <w:r w:rsidR="00E21928">
        <w:t>a</w:t>
      </w:r>
      <w:r w:rsidR="002B4B07">
        <w:t xml:space="preserve"> </w:t>
      </w:r>
      <w:r w:rsidR="00A21C7E">
        <w:t>a</w:t>
      </w:r>
      <w:r w:rsidR="00292C26">
        <w:t>parecerá a</w:t>
      </w:r>
      <w:r w:rsidR="00A21C7E">
        <w:t xml:space="preserve"> colmeia </w:t>
      </w:r>
      <w:r w:rsidR="00E3414B">
        <w:t>que acabou de ser registada</w:t>
      </w:r>
      <w:r w:rsidR="00292C26">
        <w:t xml:space="preserve"> na lista das colmeia</w:t>
      </w:r>
      <w:r w:rsidR="008B708F">
        <w:t>s</w:t>
      </w:r>
      <w:r w:rsidR="00790D28">
        <w:t xml:space="preserve">, quando quiser </w:t>
      </w:r>
      <w:r w:rsidR="000D0AE7">
        <w:t xml:space="preserve">finalizar o registo </w:t>
      </w:r>
      <w:r w:rsidR="000F25ED">
        <w:t xml:space="preserve">das colmeias </w:t>
      </w:r>
      <w:r w:rsidR="00984F8B">
        <w:t xml:space="preserve">o utilizador deve clicar no </w:t>
      </w:r>
      <w:r w:rsidR="008374C1">
        <w:t>botão “Submeter pedido”</w:t>
      </w:r>
      <w:r w:rsidR="00D93689">
        <w:t xml:space="preserve"> que irá submeter </w:t>
      </w:r>
      <w:r w:rsidR="00302C76">
        <w:t>o registo das colmeias</w:t>
      </w:r>
      <w:r w:rsidR="00D93689">
        <w:t>.</w:t>
      </w:r>
    </w:p>
    <w:p w14:paraId="4D48690B" w14:textId="77777777" w:rsidR="00C06FFE" w:rsidRDefault="00F47E50" w:rsidP="00C06FFE">
      <w:pPr>
        <w:keepNext/>
        <w:jc w:val="center"/>
      </w:pPr>
      <w:r>
        <w:rPr>
          <w:noProof/>
        </w:rPr>
        <w:drawing>
          <wp:inline distT="0" distB="0" distL="0" distR="0" wp14:anchorId="0F0390F4" wp14:editId="735AC09B">
            <wp:extent cx="1323975" cy="2875297"/>
            <wp:effectExtent l="0" t="0" r="0" b="1270"/>
            <wp:docPr id="1499037856" name="Imagem 6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37856" name="Imagem 6" descr="Uma imagem com texto, captura de ecrã, Tipo de letra, número&#10;&#10;Descrição gerad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0515" cy="2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9D31" w14:textId="2CE403C3" w:rsidR="00C06FFE" w:rsidRDefault="00C06FFE" w:rsidP="00C06FFE">
      <w:pPr>
        <w:pStyle w:val="Caption"/>
        <w:jc w:val="center"/>
      </w:pPr>
      <w:bookmarkStart w:id="46" w:name="_Toc155544737"/>
      <w:r>
        <w:t>Figura</w:t>
      </w:r>
      <w:r w:rsidR="00EA6465">
        <w:t xml:space="preserve"> 16</w:t>
      </w:r>
      <w:r>
        <w:t xml:space="preserve"> </w:t>
      </w:r>
      <w:r>
        <w:fldChar w:fldCharType="begin"/>
      </w:r>
      <w:r>
        <w:instrText xml:space="preserve"> SEQ Figura \* ARABIC </w:instrText>
      </w:r>
      <w:r w:rsidR="00000000">
        <w:fldChar w:fldCharType="separate"/>
      </w:r>
      <w:r w:rsidR="001B4090">
        <w:rPr>
          <w:noProof/>
        </w:rPr>
        <w:t>16</w:t>
      </w:r>
      <w:r>
        <w:fldChar w:fldCharType="end"/>
      </w:r>
      <w:r>
        <w:t>-</w:t>
      </w:r>
      <w:r w:rsidR="00EA6465">
        <w:t xml:space="preserve"> </w:t>
      </w:r>
      <w:r>
        <w:t>página detalhe dos apiários</w:t>
      </w:r>
      <w:bookmarkEnd w:id="46"/>
    </w:p>
    <w:p w14:paraId="0DD02D2F" w14:textId="77777777" w:rsidR="00C06FFE" w:rsidRDefault="00F47E50" w:rsidP="00C06FFE">
      <w:pPr>
        <w:keepNext/>
        <w:jc w:val="center"/>
      </w:pPr>
      <w:r>
        <w:rPr>
          <w:noProof/>
        </w:rPr>
        <w:drawing>
          <wp:inline distT="0" distB="0" distL="0" distR="0" wp14:anchorId="74349C26" wp14:editId="73BEA206">
            <wp:extent cx="1363372" cy="2923448"/>
            <wp:effectExtent l="0" t="0" r="8255" b="0"/>
            <wp:docPr id="533840246" name="Imagem 3" descr="Uma imagem com texto, captura de ecrã, Telemóvel, Dispositivo móv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40246" name="Imagem 3" descr="Uma imagem com texto, captura de ecrã, Telemóvel, Dispositivo móvel&#10;&#10;Descrição gerada automa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8686" cy="293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1019" w14:textId="31516151" w:rsidR="00C06FFE" w:rsidRDefault="00C06FFE" w:rsidP="00C06FFE">
      <w:pPr>
        <w:pStyle w:val="Caption"/>
        <w:jc w:val="center"/>
      </w:pPr>
      <w:bookmarkStart w:id="47" w:name="_Toc155544738"/>
      <w:r>
        <w:t xml:space="preserve">Figura </w:t>
      </w:r>
      <w:r w:rsidR="00EA6465">
        <w:t xml:space="preserve">17 </w:t>
      </w:r>
      <w:r>
        <w:fldChar w:fldCharType="begin"/>
      </w:r>
      <w:r>
        <w:instrText xml:space="preserve"> SEQ Figura \* ARABIC </w:instrText>
      </w:r>
      <w:r w:rsidR="00000000">
        <w:fldChar w:fldCharType="separate"/>
      </w:r>
      <w:r w:rsidR="001B4090">
        <w:rPr>
          <w:noProof/>
        </w:rPr>
        <w:t>17</w:t>
      </w:r>
      <w:r>
        <w:fldChar w:fldCharType="end"/>
      </w:r>
      <w:r>
        <w:t>- Página de registo das colmeias</w:t>
      </w:r>
      <w:bookmarkEnd w:id="47"/>
    </w:p>
    <w:p w14:paraId="0211FBFA" w14:textId="77777777" w:rsidR="00C06FFE" w:rsidRDefault="00F47E50" w:rsidP="00C06FF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DF6563A" wp14:editId="407F6E7E">
            <wp:extent cx="1372594" cy="2943225"/>
            <wp:effectExtent l="0" t="0" r="0" b="0"/>
            <wp:docPr id="259145099" name="Imagem 4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45099" name="Imagem 4" descr="Uma imagem com texto, captura de ecrã, número, Tipo de letra&#10;&#10;Descrição gerada automa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7732" cy="295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66DD" w14:textId="45AAAADF" w:rsidR="00C06FFE" w:rsidRDefault="00C06FFE" w:rsidP="00C06FFE">
      <w:pPr>
        <w:pStyle w:val="Caption"/>
        <w:jc w:val="center"/>
      </w:pPr>
      <w:bookmarkStart w:id="48" w:name="_Toc155544739"/>
      <w:r>
        <w:t xml:space="preserve">Figura </w:t>
      </w:r>
      <w:r w:rsidR="00EA6465">
        <w:t xml:space="preserve">18 </w:t>
      </w:r>
      <w:r>
        <w:fldChar w:fldCharType="begin"/>
      </w:r>
      <w:r>
        <w:instrText xml:space="preserve"> SEQ Figura \* ARABIC </w:instrText>
      </w:r>
      <w:r w:rsidR="00000000">
        <w:fldChar w:fldCharType="separate"/>
      </w:r>
      <w:r w:rsidR="001B4090">
        <w:rPr>
          <w:noProof/>
        </w:rPr>
        <w:t>18</w:t>
      </w:r>
      <w:r>
        <w:fldChar w:fldCharType="end"/>
      </w:r>
      <w:r>
        <w:t>-</w:t>
      </w:r>
      <w:r w:rsidR="00EA6465">
        <w:t xml:space="preserve"> </w:t>
      </w:r>
      <w:r>
        <w:t>Página de registo da colmeia</w:t>
      </w:r>
      <w:bookmarkEnd w:id="48"/>
    </w:p>
    <w:p w14:paraId="18A66E17" w14:textId="77777777" w:rsidR="00C06FFE" w:rsidRDefault="00F47E50" w:rsidP="00C06FFE">
      <w:pPr>
        <w:keepNext/>
        <w:jc w:val="center"/>
      </w:pPr>
      <w:r>
        <w:rPr>
          <w:noProof/>
        </w:rPr>
        <w:drawing>
          <wp:inline distT="0" distB="0" distL="0" distR="0" wp14:anchorId="2EFC0408" wp14:editId="738B4267">
            <wp:extent cx="1381125" cy="2955125"/>
            <wp:effectExtent l="0" t="0" r="0" b="0"/>
            <wp:docPr id="260688385" name="Imagem 5" descr="Uma imagem com texto, captura de ecrã, Telemóvel, Dispositivo de comunic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88385" name="Imagem 5" descr="Uma imagem com texto, captura de ecrã, Telemóvel, Dispositivo de comunicação&#10;&#10;Descrição gerad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7668" cy="296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380D" w14:textId="1D72079B" w:rsidR="00834ED1" w:rsidRDefault="00C06FFE" w:rsidP="00C06FFE">
      <w:pPr>
        <w:pStyle w:val="Caption"/>
        <w:jc w:val="center"/>
      </w:pPr>
      <w:bookmarkStart w:id="49" w:name="_Toc155544740"/>
      <w:r>
        <w:t xml:space="preserve">Figura </w:t>
      </w:r>
      <w:r w:rsidR="00EA6465">
        <w:t xml:space="preserve">19 </w:t>
      </w:r>
      <w:r>
        <w:fldChar w:fldCharType="begin"/>
      </w:r>
      <w:r>
        <w:instrText xml:space="preserve"> SEQ Figura \* ARABIC </w:instrText>
      </w:r>
      <w:r w:rsidR="00000000">
        <w:fldChar w:fldCharType="separate"/>
      </w:r>
      <w:r w:rsidR="001B4090">
        <w:rPr>
          <w:noProof/>
        </w:rPr>
        <w:t>19</w:t>
      </w:r>
      <w:r>
        <w:fldChar w:fldCharType="end"/>
      </w:r>
      <w:r>
        <w:t>-</w:t>
      </w:r>
      <w:r w:rsidR="00EA6465">
        <w:t xml:space="preserve"> </w:t>
      </w:r>
      <w:r>
        <w:t>Página de registo das colmeias com a colmeia adicionada</w:t>
      </w:r>
      <w:bookmarkEnd w:id="49"/>
    </w:p>
    <w:p w14:paraId="0CE0511A" w14:textId="77777777" w:rsidR="00557FC9" w:rsidRDefault="00557FC9" w:rsidP="007D1DFB">
      <w:pPr>
        <w:pStyle w:val="Heading2"/>
        <w:numPr>
          <w:ilvl w:val="1"/>
          <w:numId w:val="48"/>
        </w:numPr>
        <w:rPr>
          <w:sz w:val="24"/>
          <w:szCs w:val="24"/>
        </w:rPr>
      </w:pPr>
      <w:bookmarkStart w:id="50" w:name="_Toc155544783"/>
      <w:r w:rsidRPr="00D26CF0">
        <w:rPr>
          <w:sz w:val="24"/>
          <w:szCs w:val="24"/>
        </w:rPr>
        <w:t>Storymapping</w:t>
      </w:r>
      <w:bookmarkEnd w:id="50"/>
    </w:p>
    <w:p w14:paraId="5B6355D2" w14:textId="07C52A8E" w:rsidR="00557FC9" w:rsidRDefault="00761B42" w:rsidP="00557FC9">
      <w:r>
        <w:t xml:space="preserve">Na figura </w:t>
      </w:r>
      <w:r w:rsidR="00003C0F">
        <w:t>20</w:t>
      </w:r>
      <w:r>
        <w:t xml:space="preserve"> está representado o MVP (</w:t>
      </w:r>
      <w:r w:rsidRPr="00E90776">
        <w:t>Minimum Viable Product</w:t>
      </w:r>
      <w:r>
        <w:t xml:space="preserve">) e na figura </w:t>
      </w:r>
      <w:r w:rsidR="00003C0F">
        <w:t>21</w:t>
      </w:r>
      <w:r>
        <w:t xml:space="preserve"> o MVI, MVI2 e Backlog respetivamente.</w:t>
      </w:r>
    </w:p>
    <w:p w14:paraId="22296B91" w14:textId="77777777" w:rsidR="00003C0F" w:rsidRDefault="00761B42" w:rsidP="00003C0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4A9A4E6" wp14:editId="345DD074">
            <wp:extent cx="5611008" cy="3324689"/>
            <wp:effectExtent l="0" t="0" r="8890" b="9525"/>
            <wp:docPr id="18550262" name="Imagem 7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262" name="Imagem 7" descr="Uma imagem com texto, captura de ecrã, Tipo de letra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BE23" w14:textId="12E8E1E4" w:rsidR="00761B42" w:rsidRDefault="00003C0F" w:rsidP="00003C0F">
      <w:pPr>
        <w:pStyle w:val="Caption"/>
        <w:jc w:val="center"/>
      </w:pPr>
      <w:bookmarkStart w:id="51" w:name="_Toc15554474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B4090">
        <w:rPr>
          <w:noProof/>
        </w:rPr>
        <w:t>20</w:t>
      </w:r>
      <w:r>
        <w:fldChar w:fldCharType="end"/>
      </w:r>
      <w:r>
        <w:t>-MVP do registo da constituição do apiário</w:t>
      </w:r>
      <w:bookmarkEnd w:id="51"/>
    </w:p>
    <w:p w14:paraId="2EB34118" w14:textId="77777777" w:rsidR="00003C0F" w:rsidRDefault="00003C0F" w:rsidP="00003C0F">
      <w:pPr>
        <w:keepNext/>
        <w:jc w:val="center"/>
      </w:pPr>
      <w:r>
        <w:rPr>
          <w:noProof/>
        </w:rPr>
        <w:drawing>
          <wp:inline distT="0" distB="0" distL="0" distR="0" wp14:anchorId="6A876045" wp14:editId="6364B083">
            <wp:extent cx="2545259" cy="3705742"/>
            <wp:effectExtent l="0" t="0" r="7620" b="9525"/>
            <wp:docPr id="289400446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00446" name="Imagem 1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259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EF86" w14:textId="47CF5DD0" w:rsidR="00003C0F" w:rsidRDefault="00003C0F" w:rsidP="00003C0F">
      <w:pPr>
        <w:pStyle w:val="Caption"/>
        <w:jc w:val="center"/>
      </w:pPr>
      <w:bookmarkStart w:id="52" w:name="_Toc15554474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B4090">
        <w:rPr>
          <w:noProof/>
        </w:rPr>
        <w:t>21</w:t>
      </w:r>
      <w:r>
        <w:fldChar w:fldCharType="end"/>
      </w:r>
      <w:r>
        <w:t>-</w:t>
      </w:r>
      <w:r w:rsidRPr="00B96CAA">
        <w:t>MVI, MVI2 e Backlog d</w:t>
      </w:r>
      <w:r>
        <w:t>o registo da constituição da colmeia</w:t>
      </w:r>
      <w:bookmarkEnd w:id="52"/>
    </w:p>
    <w:p w14:paraId="63FFF7DF" w14:textId="2ABDF074" w:rsidR="00003C0F" w:rsidRPr="00003C0F" w:rsidRDefault="009315C6" w:rsidP="00F95924">
      <w:pPr>
        <w:keepNext/>
        <w:ind w:left="0" w:firstLine="288"/>
      </w:pPr>
      <w:r w:rsidRPr="0051563A">
        <w:t xml:space="preserve">Quanto as priorizações, no MVP, estão representadas as funcionalidades que necessitam de estar implementadas para </w:t>
      </w:r>
      <w:r>
        <w:t>o registo da constituição de um apiário</w:t>
      </w:r>
      <w:r w:rsidRPr="0051563A">
        <w:t xml:space="preserve"> funcionar, sendo as que </w:t>
      </w:r>
      <w:r w:rsidRPr="0051563A">
        <w:lastRenderedPageBreak/>
        <w:t>necessitam de ser desenvolvidas primeiro. No MVI est</w:t>
      </w:r>
      <w:r w:rsidR="00B03233">
        <w:t>ão presentes</w:t>
      </w:r>
      <w:r w:rsidRPr="0051563A">
        <w:t xml:space="preserve"> funcionalidade</w:t>
      </w:r>
      <w:r w:rsidR="00B03233">
        <w:t xml:space="preserve">s de filtrar os </w:t>
      </w:r>
      <w:r w:rsidR="00F95924">
        <w:t>apiários</w:t>
      </w:r>
      <w:r w:rsidR="00923879">
        <w:t xml:space="preserve"> por nome e flora</w:t>
      </w:r>
      <w:r w:rsidR="008D15E6">
        <w:t xml:space="preserve"> para </w:t>
      </w:r>
      <w:r w:rsidR="00522E18">
        <w:t xml:space="preserve">o apicultor conseguir encontrar </w:t>
      </w:r>
      <w:r w:rsidR="0083375B">
        <w:t xml:space="preserve">mais rapidamente o </w:t>
      </w:r>
      <w:r w:rsidR="00327341">
        <w:t>apiário</w:t>
      </w:r>
      <w:r w:rsidRPr="0051563A">
        <w:t>. No MVI2 esta presente a funcionalidade</w:t>
      </w:r>
      <w:r w:rsidR="00327341">
        <w:t xml:space="preserve"> de </w:t>
      </w:r>
      <w:r w:rsidR="007452A2">
        <w:t xml:space="preserve">ordenar pela proximidade de </w:t>
      </w:r>
      <w:r w:rsidR="00F95924">
        <w:t>água</w:t>
      </w:r>
      <w:r>
        <w:t>.</w:t>
      </w:r>
      <w:r w:rsidRPr="0051563A">
        <w:t xml:space="preserve"> As funcionalidades apresentadas no MVP foram</w:t>
      </w:r>
      <w:r w:rsidR="00F95924">
        <w:t xml:space="preserve"> totalmente</w:t>
      </w:r>
      <w:r w:rsidRPr="0051563A">
        <w:t xml:space="preserve"> desenvolvidas no sprint 1</w:t>
      </w:r>
      <w:r w:rsidR="00F95924">
        <w:t>.</w:t>
      </w:r>
    </w:p>
    <w:p w14:paraId="32302D96" w14:textId="21DF41B6" w:rsidR="00687C39" w:rsidRDefault="00687C39" w:rsidP="00687C39">
      <w:pPr>
        <w:pStyle w:val="Heading2"/>
        <w:numPr>
          <w:ilvl w:val="1"/>
          <w:numId w:val="13"/>
        </w:numPr>
        <w:rPr>
          <w:sz w:val="24"/>
          <w:szCs w:val="24"/>
        </w:rPr>
      </w:pPr>
      <w:bookmarkStart w:id="53" w:name="_Toc155544784"/>
      <w:r w:rsidRPr="00687C39">
        <w:rPr>
          <w:sz w:val="24"/>
          <w:szCs w:val="24"/>
        </w:rPr>
        <w:t>Como apicultor quero realizar a inspeção do apiário e registar a mesma</w:t>
      </w:r>
      <w:bookmarkEnd w:id="53"/>
    </w:p>
    <w:p w14:paraId="100673A4" w14:textId="77777777" w:rsidR="00252F9B" w:rsidRDefault="00252F9B" w:rsidP="00087292">
      <w:pPr>
        <w:pStyle w:val="Heading2"/>
        <w:numPr>
          <w:ilvl w:val="1"/>
          <w:numId w:val="49"/>
        </w:numPr>
        <w:rPr>
          <w:sz w:val="24"/>
          <w:szCs w:val="24"/>
        </w:rPr>
      </w:pPr>
      <w:bookmarkStart w:id="54" w:name="_Toc155544785"/>
      <w:r w:rsidRPr="00D26CF0">
        <w:rPr>
          <w:sz w:val="24"/>
          <w:szCs w:val="24"/>
        </w:rPr>
        <w:t>Responsável pelo desenvolvimento</w:t>
      </w:r>
      <w:bookmarkEnd w:id="54"/>
    </w:p>
    <w:p w14:paraId="5A19C090" w14:textId="63FC6D70" w:rsidR="00064D01" w:rsidRPr="00064D01" w:rsidRDefault="00064D01" w:rsidP="00925533">
      <w:pPr>
        <w:ind w:left="648"/>
        <w:jc w:val="both"/>
      </w:pPr>
      <w:r>
        <w:t xml:space="preserve">O responsável pelo desenvolvimento desta US foi o </w:t>
      </w:r>
      <w:r w:rsidR="00445D8E">
        <w:t>Carlos Rodrigues</w:t>
      </w:r>
      <w:r>
        <w:t>, número 120100</w:t>
      </w:r>
      <w:r w:rsidR="00445D8E">
        <w:t>1</w:t>
      </w:r>
      <w:r>
        <w:t xml:space="preserve">, </w:t>
      </w:r>
      <w:r w:rsidR="00445D8E">
        <w:t>e o Bruno Ribeiro, número 1201000,</w:t>
      </w:r>
      <w:r>
        <w:t>com o apoio dos membros do grupo para analisar e tomar decisões importantes.</w:t>
      </w:r>
    </w:p>
    <w:p w14:paraId="243CDEB5" w14:textId="77777777" w:rsidR="00252F9B" w:rsidRDefault="00252F9B" w:rsidP="00087292">
      <w:pPr>
        <w:pStyle w:val="Heading2"/>
        <w:numPr>
          <w:ilvl w:val="1"/>
          <w:numId w:val="49"/>
        </w:numPr>
        <w:rPr>
          <w:sz w:val="24"/>
          <w:szCs w:val="24"/>
        </w:rPr>
      </w:pPr>
      <w:bookmarkStart w:id="55" w:name="_Toc155544786"/>
      <w:r w:rsidRPr="00D26CF0">
        <w:rPr>
          <w:sz w:val="24"/>
          <w:szCs w:val="24"/>
        </w:rPr>
        <w:t>Aplicação desenvolvida</w:t>
      </w:r>
      <w:bookmarkEnd w:id="55"/>
    </w:p>
    <w:p w14:paraId="59F0B444" w14:textId="3290DB85" w:rsidR="00054DA9" w:rsidRPr="00054DA9" w:rsidRDefault="00054DA9" w:rsidP="00925533">
      <w:pPr>
        <w:ind w:left="648"/>
        <w:jc w:val="both"/>
      </w:pPr>
      <w:r>
        <w:t>Para a realização desta User Story foi a</w:t>
      </w:r>
      <w:r w:rsidR="00E6613E">
        <w:t>dicionado um botão na página da colmeia para adicionar um registo à colmeia.</w:t>
      </w:r>
      <w:r w:rsidR="000E33C6">
        <w:t xml:space="preserve"> Em seguida é apresentado uma página, para cada campo a preencher durante a inspeção, com três opções</w:t>
      </w:r>
      <w:r w:rsidR="00016C1C">
        <w:t>, bom, médio e mau</w:t>
      </w:r>
      <w:r w:rsidR="00934215">
        <w:t>.</w:t>
      </w:r>
      <w:r w:rsidR="00A349F0">
        <w:t xml:space="preserve"> Por fim foi adicionado um campo de escrita livre para que o apicultor consiga adicionar as observações desejadas.</w:t>
      </w:r>
    </w:p>
    <w:p w14:paraId="1C1E86DB" w14:textId="34DABF12" w:rsidR="00F13850" w:rsidRDefault="00F13850" w:rsidP="00F13850">
      <w:pPr>
        <w:keepNext/>
        <w:ind w:left="648"/>
        <w:jc w:val="center"/>
      </w:pPr>
      <w:r>
        <w:rPr>
          <w:noProof/>
        </w:rPr>
        <w:drawing>
          <wp:inline distT="0" distB="0" distL="0" distR="0" wp14:anchorId="2A19227C" wp14:editId="360BFDCE">
            <wp:extent cx="1404730" cy="2994660"/>
            <wp:effectExtent l="0" t="0" r="5080" b="0"/>
            <wp:docPr id="323840969" name="Picture 323840969" descr="Uma imagem com texto, captura de ecrã, smartph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40969" name="Imagem 1" descr="Uma imagem com texto, captura de ecrã, smartphone&#10;&#10;Descrição gerada automaticament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473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4B4F" w14:textId="51CAF0E8" w:rsidR="00F13850" w:rsidRDefault="00F13850" w:rsidP="00F13850">
      <w:pPr>
        <w:pStyle w:val="Caption"/>
        <w:jc w:val="center"/>
      </w:pPr>
      <w:bookmarkStart w:id="56" w:name="_Toc155544743"/>
      <w:r>
        <w:t xml:space="preserve">Figura </w:t>
      </w:r>
      <w:r w:rsidR="00EA6465">
        <w:t>22</w:t>
      </w:r>
      <w:r>
        <w:fldChar w:fldCharType="begin"/>
      </w:r>
      <w:r>
        <w:instrText xml:space="preserve"> SEQ Figura \* ARABIC </w:instrText>
      </w:r>
      <w:r w:rsidR="00000000">
        <w:fldChar w:fldCharType="separate"/>
      </w:r>
      <w:r w:rsidR="001B4090">
        <w:rPr>
          <w:noProof/>
        </w:rPr>
        <w:t>22</w:t>
      </w:r>
      <w:r>
        <w:fldChar w:fldCharType="end"/>
      </w:r>
      <w:r>
        <w:t xml:space="preserve"> - Página detalhes colmeia</w:t>
      </w:r>
      <w:bookmarkEnd w:id="56"/>
    </w:p>
    <w:p w14:paraId="28190339" w14:textId="43CC6796" w:rsidR="003020CA" w:rsidRDefault="00F13850" w:rsidP="003020CA">
      <w:pPr>
        <w:keepNext/>
        <w:ind w:left="648"/>
        <w:jc w:val="center"/>
      </w:pPr>
      <w:r>
        <w:rPr>
          <w:noProof/>
        </w:rPr>
        <w:lastRenderedPageBreak/>
        <w:drawing>
          <wp:inline distT="0" distB="0" distL="0" distR="0" wp14:anchorId="1D572643" wp14:editId="6C7A9751">
            <wp:extent cx="1382687" cy="2956560"/>
            <wp:effectExtent l="0" t="0" r="8255" b="0"/>
            <wp:docPr id="1422368703" name="Picture 1422368703" descr="Uma imagem com texto, captura de ecrã, Telemóvel, Dispositivo móv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68703" name="Imagem 2" descr="Uma imagem com texto, captura de ecrã, Telemóvel, Dispositivo móvel&#10;&#10;Descrição gerada automaticament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2687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6C55" w14:textId="3E9E27D7" w:rsidR="003020CA" w:rsidRDefault="003020CA" w:rsidP="003020CA">
      <w:pPr>
        <w:pStyle w:val="Caption"/>
        <w:jc w:val="center"/>
      </w:pPr>
      <w:bookmarkStart w:id="57" w:name="_Toc155544744"/>
      <w:r>
        <w:t xml:space="preserve">Figura </w:t>
      </w:r>
      <w:r>
        <w:fldChar w:fldCharType="begin"/>
      </w:r>
      <w:r>
        <w:instrText xml:space="preserve"> SEQ Figura \* ARABIC </w:instrText>
      </w:r>
      <w:r w:rsidR="00000000">
        <w:fldChar w:fldCharType="separate"/>
      </w:r>
      <w:r w:rsidR="001B4090">
        <w:rPr>
          <w:noProof/>
        </w:rPr>
        <w:t>23</w:t>
      </w:r>
      <w:r>
        <w:fldChar w:fldCharType="end"/>
      </w:r>
      <w:r>
        <w:t xml:space="preserve"> </w:t>
      </w:r>
      <w:r w:rsidR="00EA6465">
        <w:t xml:space="preserve">23 </w:t>
      </w:r>
      <w:r>
        <w:t>- Exemplo formulário inspeção</w:t>
      </w:r>
      <w:bookmarkEnd w:id="57"/>
    </w:p>
    <w:p w14:paraId="1A5514CE" w14:textId="77777777" w:rsidR="003020CA" w:rsidRDefault="00F13850" w:rsidP="003020CA">
      <w:pPr>
        <w:keepNext/>
        <w:ind w:left="648"/>
        <w:jc w:val="center"/>
      </w:pP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0314B4B7" wp14:editId="0AC2C134">
            <wp:extent cx="1359627" cy="2926080"/>
            <wp:effectExtent l="0" t="0" r="0" b="7620"/>
            <wp:docPr id="801132017" name="Picture 801132017" descr="Uma imagem com texto, captura de ecrã, Telemóvel, smartph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132017" name="Imagem 3" descr="Uma imagem com texto, captura de ecrã, Telemóvel, smartphone&#10;&#10;Descrição gerada automa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9627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18A3" w14:textId="7B53465E" w:rsidR="00F13850" w:rsidRPr="00054DA9" w:rsidRDefault="003020CA" w:rsidP="003020CA">
      <w:pPr>
        <w:pStyle w:val="Caption"/>
        <w:jc w:val="center"/>
      </w:pPr>
      <w:bookmarkStart w:id="58" w:name="_Toc155544745"/>
      <w:r>
        <w:t xml:space="preserve">Figura </w:t>
      </w:r>
      <w:r>
        <w:fldChar w:fldCharType="begin"/>
      </w:r>
      <w:r>
        <w:instrText xml:space="preserve"> SEQ Figura \* ARABIC </w:instrText>
      </w:r>
      <w:r w:rsidR="00000000">
        <w:fldChar w:fldCharType="separate"/>
      </w:r>
      <w:r w:rsidR="001B4090">
        <w:rPr>
          <w:noProof/>
        </w:rPr>
        <w:t>24</w:t>
      </w:r>
      <w:r>
        <w:fldChar w:fldCharType="end"/>
      </w:r>
      <w:r>
        <w:t xml:space="preserve"> </w:t>
      </w:r>
      <w:r w:rsidR="00EA6465">
        <w:t xml:space="preserve">24 </w:t>
      </w:r>
      <w:r>
        <w:t>- Campo para adicionar observações</w:t>
      </w:r>
      <w:bookmarkEnd w:id="58"/>
    </w:p>
    <w:p w14:paraId="163B9CB7" w14:textId="49BB9062" w:rsidR="00263B5C" w:rsidRPr="00263B5C" w:rsidRDefault="00DE4807" w:rsidP="00087292">
      <w:pPr>
        <w:pStyle w:val="Heading2"/>
        <w:numPr>
          <w:ilvl w:val="1"/>
          <w:numId w:val="49"/>
        </w:numPr>
        <w:rPr>
          <w:sz w:val="24"/>
          <w:szCs w:val="24"/>
        </w:rPr>
      </w:pPr>
      <w:bookmarkStart w:id="59" w:name="_Toc155544787"/>
      <w:r w:rsidRPr="00D26CF0">
        <w:rPr>
          <w:sz w:val="24"/>
          <w:szCs w:val="24"/>
        </w:rPr>
        <w:lastRenderedPageBreak/>
        <w:t>Storymapping</w:t>
      </w:r>
      <w:bookmarkEnd w:id="59"/>
    </w:p>
    <w:p w14:paraId="4F465A47" w14:textId="1D1FB04D" w:rsidR="00CB2094" w:rsidRDefault="00CB2094" w:rsidP="00CB2094">
      <w:pPr>
        <w:pStyle w:val="ListParagraph"/>
        <w:keepNext/>
        <w:ind w:left="435" w:firstLine="213"/>
      </w:pPr>
      <w:r>
        <w:t>Na</w:t>
      </w:r>
      <w:r w:rsidR="00682BD1">
        <w:t>s</w:t>
      </w:r>
      <w:r>
        <w:t xml:space="preserve"> figura</w:t>
      </w:r>
      <w:r w:rsidR="00682BD1">
        <w:t>s</w:t>
      </w:r>
      <w:r>
        <w:t xml:space="preserve"> </w:t>
      </w:r>
      <w:r w:rsidR="00682BD1">
        <w:t>abaixo</w:t>
      </w:r>
      <w:r>
        <w:t xml:space="preserve"> est</w:t>
      </w:r>
      <w:r w:rsidR="00682BD1">
        <w:t>ão</w:t>
      </w:r>
      <w:r>
        <w:t xml:space="preserve"> representado</w:t>
      </w:r>
      <w:r w:rsidR="00682BD1">
        <w:t>s</w:t>
      </w:r>
      <w:r>
        <w:t xml:space="preserve"> o MVP (</w:t>
      </w:r>
      <w:r w:rsidRPr="00E90776">
        <w:t>Minimum Viable Product</w:t>
      </w:r>
      <w:r>
        <w:t>) e o MVI, MVI2 e Backlog respetivamente.</w:t>
      </w:r>
    </w:p>
    <w:p w14:paraId="6DC9295F" w14:textId="77777777" w:rsidR="00DD7C97" w:rsidRDefault="00CB2094" w:rsidP="00DD7C97">
      <w:pPr>
        <w:keepNext/>
        <w:ind w:left="0"/>
        <w:jc w:val="center"/>
      </w:pPr>
      <w:r>
        <w:rPr>
          <w:noProof/>
        </w:rPr>
        <w:drawing>
          <wp:inline distT="0" distB="0" distL="0" distR="0" wp14:anchorId="0790169C" wp14:editId="4B1CAD41">
            <wp:extent cx="5943600" cy="1733550"/>
            <wp:effectExtent l="0" t="0" r="0" b="0"/>
            <wp:docPr id="146552334" name="Picture 146552334" descr="Uma imagem com texto, Tipo de letra, númer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2334" name="Imagem 7" descr="Uma imagem com texto, Tipo de letra, número, file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72EB" w14:textId="6C2632E2" w:rsidR="00CB2094" w:rsidRDefault="00DD7C97" w:rsidP="00DD7C97">
      <w:pPr>
        <w:pStyle w:val="Caption"/>
        <w:jc w:val="center"/>
      </w:pPr>
      <w:bookmarkStart w:id="60" w:name="_Toc155544746"/>
      <w:r>
        <w:t xml:space="preserve">Figura </w:t>
      </w:r>
      <w:r>
        <w:fldChar w:fldCharType="begin"/>
      </w:r>
      <w:r>
        <w:instrText xml:space="preserve"> SEQ Figura \* ARABIC </w:instrText>
      </w:r>
      <w:r w:rsidR="00000000">
        <w:fldChar w:fldCharType="separate"/>
      </w:r>
      <w:r w:rsidR="001B4090">
        <w:rPr>
          <w:noProof/>
        </w:rPr>
        <w:t>25</w:t>
      </w:r>
      <w:r>
        <w:fldChar w:fldCharType="end"/>
      </w:r>
      <w:r w:rsidR="00EA6465">
        <w:t xml:space="preserve">25 </w:t>
      </w:r>
      <w:r>
        <w:t>- MVP de realizar inspeção</w:t>
      </w:r>
      <w:bookmarkEnd w:id="60"/>
    </w:p>
    <w:p w14:paraId="14D89FE6" w14:textId="437024BE" w:rsidR="00DD7C97" w:rsidRDefault="00CB2094" w:rsidP="00DD7C97">
      <w:pPr>
        <w:keepNext/>
        <w:ind w:left="0"/>
        <w:jc w:val="center"/>
      </w:pPr>
      <w:r>
        <w:rPr>
          <w:noProof/>
        </w:rPr>
        <w:drawing>
          <wp:inline distT="0" distB="0" distL="0" distR="0" wp14:anchorId="39AAB1A2" wp14:editId="6448983A">
            <wp:extent cx="5943600" cy="2128520"/>
            <wp:effectExtent l="0" t="0" r="0" b="5080"/>
            <wp:docPr id="135985428" name="Picture 135985428" descr="Uma imagem com recib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5428" name="Imagem 6" descr="Uma imagem com recibo, texto&#10;&#10;Descrição gerad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D418" w14:textId="554E0907" w:rsidR="00252F9B" w:rsidRPr="00252F9B" w:rsidRDefault="00DD7C97" w:rsidP="00DD7C97">
      <w:pPr>
        <w:pStyle w:val="Caption"/>
        <w:jc w:val="center"/>
      </w:pPr>
      <w:bookmarkStart w:id="61" w:name="_Toc155544747"/>
      <w:r>
        <w:t xml:space="preserve">Figura </w:t>
      </w:r>
      <w:r>
        <w:fldChar w:fldCharType="begin"/>
      </w:r>
      <w:r>
        <w:instrText xml:space="preserve"> SEQ Figura \* ARABIC </w:instrText>
      </w:r>
      <w:r w:rsidR="00000000">
        <w:fldChar w:fldCharType="separate"/>
      </w:r>
      <w:r w:rsidR="001B4090">
        <w:rPr>
          <w:noProof/>
        </w:rPr>
        <w:t>26</w:t>
      </w:r>
      <w:r>
        <w:fldChar w:fldCharType="end"/>
      </w:r>
      <w:r w:rsidR="00EA6465">
        <w:t xml:space="preserve">26 </w:t>
      </w:r>
      <w:r>
        <w:t>-</w:t>
      </w:r>
      <w:r w:rsidR="00EA6465">
        <w:t xml:space="preserve"> </w:t>
      </w:r>
      <w:r w:rsidRPr="00A85F2A">
        <w:t>MVI, MVI2 e Backlog d</w:t>
      </w:r>
      <w:r>
        <w:t>e realizar inspeção</w:t>
      </w:r>
      <w:bookmarkEnd w:id="61"/>
    </w:p>
    <w:p w14:paraId="334251E0" w14:textId="77777777" w:rsidR="00DD7C97" w:rsidRDefault="00DD7C97" w:rsidP="00DD7C97"/>
    <w:p w14:paraId="0000A6B2" w14:textId="2DE674DB" w:rsidR="00DD7C97" w:rsidRPr="00DD7C97" w:rsidRDefault="00DD7C97" w:rsidP="00766BDA">
      <w:pPr>
        <w:jc w:val="both"/>
      </w:pPr>
      <w:r>
        <w:t xml:space="preserve">No MVP estão presentes </w:t>
      </w:r>
      <w:r w:rsidR="00F94D4A">
        <w:t xml:space="preserve">os aspetos necessários para que </w:t>
      </w:r>
      <w:r w:rsidR="00EB1ADD">
        <w:t>seja possível realizar uma</w:t>
      </w:r>
      <w:r w:rsidR="00F94D4A">
        <w:t xml:space="preserve"> </w:t>
      </w:r>
      <w:r w:rsidR="00B8062A">
        <w:t>inspeção</w:t>
      </w:r>
      <w:r w:rsidR="00EB1ADD">
        <w:t>. Sendo estes</w:t>
      </w:r>
      <w:r w:rsidR="00020745">
        <w:t xml:space="preserve"> os formulário</w:t>
      </w:r>
      <w:r w:rsidR="00766BDA">
        <w:t>s</w:t>
      </w:r>
      <w:r w:rsidR="00020745">
        <w:t xml:space="preserve"> para introduzir </w:t>
      </w:r>
      <w:r w:rsidR="00766BDA">
        <w:t>o resultado das diferentes métricas. Para além disto, foram identificados alguns aspetos que adicionariam valor a esta funcionalidade e colocados no MVI1 e MVI2, sendo que as que estão no MVI1 foram consideradas mais importantes. No MVI1 foi identificado</w:t>
      </w:r>
      <w:r w:rsidR="00ED17B3">
        <w:t xml:space="preserve"> que seria interessante contar com </w:t>
      </w:r>
      <w:r w:rsidR="009E2C11">
        <w:t xml:space="preserve">opções de filtro e visualização de inspeções anteriores, assim como anexo de imagens à inspeção. Já </w:t>
      </w:r>
      <w:r w:rsidR="005B2102">
        <w:t xml:space="preserve">para o MVI2 seria interessante adicionar </w:t>
      </w:r>
      <w:r w:rsidR="00B203B1">
        <w:t xml:space="preserve">gráficos de evolução da colmeia e, em cada campo do formulário, a opção selecionada na última inspeção. </w:t>
      </w:r>
      <w:r w:rsidR="0013170A">
        <w:t xml:space="preserve">Para o backlog foram ainda identificadas duas funcionalidades, </w:t>
      </w:r>
      <w:r w:rsidR="007A3251">
        <w:t>filtrar por opção selecionada e confirmação dos valores inseridos. Esta User Story</w:t>
      </w:r>
      <w:r w:rsidR="009E4B4D">
        <w:t xml:space="preserve"> foi totalmente desenvolvida no sprint 1.</w:t>
      </w:r>
    </w:p>
    <w:p w14:paraId="55560126" w14:textId="37C7F1B0" w:rsidR="00687C39" w:rsidRDefault="00687C39" w:rsidP="00687C39">
      <w:pPr>
        <w:pStyle w:val="Heading2"/>
        <w:numPr>
          <w:ilvl w:val="1"/>
          <w:numId w:val="13"/>
        </w:numPr>
        <w:rPr>
          <w:sz w:val="24"/>
          <w:szCs w:val="24"/>
        </w:rPr>
      </w:pPr>
      <w:bookmarkStart w:id="62" w:name="_Toc155544788"/>
      <w:r w:rsidRPr="00687C39">
        <w:rPr>
          <w:sz w:val="24"/>
          <w:szCs w:val="24"/>
        </w:rPr>
        <w:lastRenderedPageBreak/>
        <w:t>Como apicultor quero realizar um desdobramento e registar a mesma</w:t>
      </w:r>
      <w:bookmarkEnd w:id="62"/>
    </w:p>
    <w:p w14:paraId="3EA63392" w14:textId="77777777" w:rsidR="00263B5C" w:rsidRDefault="00263B5C" w:rsidP="00263B5C">
      <w:pPr>
        <w:pStyle w:val="Heading2"/>
        <w:numPr>
          <w:ilvl w:val="1"/>
          <w:numId w:val="47"/>
        </w:numPr>
        <w:rPr>
          <w:sz w:val="24"/>
          <w:szCs w:val="24"/>
        </w:rPr>
      </w:pPr>
      <w:bookmarkStart w:id="63" w:name="_Toc155544789"/>
      <w:r w:rsidRPr="00D26CF0">
        <w:rPr>
          <w:sz w:val="24"/>
          <w:szCs w:val="24"/>
        </w:rPr>
        <w:t>Responsável pelo desenvolvimento</w:t>
      </w:r>
      <w:bookmarkEnd w:id="63"/>
    </w:p>
    <w:p w14:paraId="6973B7A8" w14:textId="3DA44016" w:rsidR="00064D01" w:rsidRPr="00064D01" w:rsidRDefault="00064D01" w:rsidP="00925533">
      <w:pPr>
        <w:pStyle w:val="ListParagraph"/>
        <w:ind w:left="435"/>
        <w:jc w:val="both"/>
      </w:pPr>
      <w:r>
        <w:t xml:space="preserve">O responsável pelo desenvolvimento desta US foi o </w:t>
      </w:r>
      <w:r w:rsidR="00445D8E">
        <w:t>Francisco Borges</w:t>
      </w:r>
      <w:r>
        <w:t>, número 1201</w:t>
      </w:r>
      <w:r w:rsidR="00445D8E">
        <w:t>477</w:t>
      </w:r>
      <w:r>
        <w:t>, com o apoio dos membros do grupo para analisar e tomar decisões importantes.</w:t>
      </w:r>
    </w:p>
    <w:p w14:paraId="0915391D" w14:textId="77777777" w:rsidR="00263B5C" w:rsidRDefault="00263B5C" w:rsidP="00263B5C">
      <w:pPr>
        <w:pStyle w:val="Heading2"/>
        <w:numPr>
          <w:ilvl w:val="1"/>
          <w:numId w:val="47"/>
        </w:numPr>
        <w:rPr>
          <w:sz w:val="24"/>
          <w:szCs w:val="24"/>
        </w:rPr>
      </w:pPr>
      <w:bookmarkStart w:id="64" w:name="_Toc155544790"/>
      <w:r w:rsidRPr="00D26CF0">
        <w:rPr>
          <w:sz w:val="24"/>
          <w:szCs w:val="24"/>
        </w:rPr>
        <w:t>Aplicação desenvolvida</w:t>
      </w:r>
      <w:bookmarkEnd w:id="64"/>
    </w:p>
    <w:p w14:paraId="0EBB8131" w14:textId="3771AFB5" w:rsidR="00AB6B90" w:rsidRPr="00AB6B90" w:rsidRDefault="00AB6B90" w:rsidP="00925533">
      <w:pPr>
        <w:jc w:val="both"/>
      </w:pPr>
      <w:r>
        <w:t>Para esta User Story foi necessário adicionar um botão na página de detalhes da colmeia.</w:t>
      </w:r>
      <w:r w:rsidR="008A54FA">
        <w:t xml:space="preserve"> Na página </w:t>
      </w:r>
      <w:r w:rsidR="00A36AB5">
        <w:t xml:space="preserve">do desdobramento é apresentado </w:t>
      </w:r>
      <w:r w:rsidR="00871E35">
        <w:t xml:space="preserve">um campo de input onde </w:t>
      </w:r>
      <w:r w:rsidR="00085FA6">
        <w:t xml:space="preserve">é possível incrementar ou decrementar o número de alças </w:t>
      </w:r>
      <w:r w:rsidR="00925533">
        <w:t>para a nova colmeia.</w:t>
      </w:r>
    </w:p>
    <w:p w14:paraId="30FCB00C" w14:textId="77777777" w:rsidR="00DB1D50" w:rsidRDefault="00DB1D50" w:rsidP="00DB1D50">
      <w:pPr>
        <w:keepNext/>
        <w:jc w:val="center"/>
      </w:pPr>
      <w:r>
        <w:rPr>
          <w:noProof/>
        </w:rPr>
        <w:drawing>
          <wp:inline distT="0" distB="0" distL="0" distR="0" wp14:anchorId="094C12AC" wp14:editId="7F35000E">
            <wp:extent cx="1722120" cy="3671288"/>
            <wp:effectExtent l="0" t="0" r="0" b="5715"/>
            <wp:docPr id="737170875" name="Picture 737170875" descr="Uma imagem com texto, captura de ecrã, smartph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70875" name="Imagem 4" descr="Uma imagem com texto, captura de ecrã, smartphone&#10;&#10;Descrição gerada automa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0616" cy="368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8B1B" w14:textId="3DFFFAD9" w:rsidR="00DB1D50" w:rsidRDefault="00DB1D50" w:rsidP="00DB1D50">
      <w:pPr>
        <w:pStyle w:val="Caption"/>
        <w:jc w:val="center"/>
      </w:pPr>
      <w:bookmarkStart w:id="65" w:name="_Toc155544748"/>
      <w:r>
        <w:t xml:space="preserve">Figura </w:t>
      </w:r>
      <w:r>
        <w:fldChar w:fldCharType="begin"/>
      </w:r>
      <w:r>
        <w:instrText xml:space="preserve"> SEQ Figura \* ARABIC </w:instrText>
      </w:r>
      <w:r w:rsidR="00000000">
        <w:fldChar w:fldCharType="separate"/>
      </w:r>
      <w:r w:rsidR="001B4090">
        <w:rPr>
          <w:noProof/>
        </w:rPr>
        <w:t>27</w:t>
      </w:r>
      <w:r>
        <w:fldChar w:fldCharType="end"/>
      </w:r>
      <w:r w:rsidR="00EA6465">
        <w:t xml:space="preserve">27 </w:t>
      </w:r>
      <w:r>
        <w:t>- Página detalhes colmeia</w:t>
      </w:r>
      <w:bookmarkEnd w:id="65"/>
    </w:p>
    <w:p w14:paraId="75D93294" w14:textId="78B31140" w:rsidR="00DB1D50" w:rsidRDefault="00DB1D50" w:rsidP="00DB1D5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D08D47B" wp14:editId="5A7C5D5B">
            <wp:extent cx="1684020" cy="3629062"/>
            <wp:effectExtent l="0" t="0" r="0" b="9525"/>
            <wp:docPr id="1223345724" name="Picture 1223345724" descr="Uma imagem com texto, captura de ecrã, Telemóvel, smartph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45724" name="Imagem 5" descr="Uma imagem com texto, captura de ecrã, Telemóvel, smartphone&#10;&#10;Descrição gerad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933" cy="366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7C52" w14:textId="65DEC18F" w:rsidR="00DB1D50" w:rsidRPr="00AB6B90" w:rsidRDefault="00DB1D50" w:rsidP="00DB1D50">
      <w:pPr>
        <w:pStyle w:val="Caption"/>
        <w:jc w:val="center"/>
      </w:pPr>
      <w:bookmarkStart w:id="66" w:name="_Toc155544749"/>
      <w:r>
        <w:t xml:space="preserve">Figura </w:t>
      </w:r>
      <w:r>
        <w:fldChar w:fldCharType="begin"/>
      </w:r>
      <w:r>
        <w:instrText xml:space="preserve"> SEQ Figura \* ARABIC </w:instrText>
      </w:r>
      <w:r w:rsidR="00000000">
        <w:fldChar w:fldCharType="separate"/>
      </w:r>
      <w:r w:rsidR="001B4090">
        <w:rPr>
          <w:noProof/>
        </w:rPr>
        <w:t>28</w:t>
      </w:r>
      <w:r>
        <w:fldChar w:fldCharType="end"/>
      </w:r>
      <w:r w:rsidR="00EA6465">
        <w:t xml:space="preserve">28 </w:t>
      </w:r>
      <w:r>
        <w:t>- Página desdobramento</w:t>
      </w:r>
      <w:bookmarkEnd w:id="66"/>
    </w:p>
    <w:p w14:paraId="0E3CD58B" w14:textId="77777777" w:rsidR="00263B5C" w:rsidRDefault="00263B5C" w:rsidP="00263B5C">
      <w:pPr>
        <w:pStyle w:val="Heading2"/>
        <w:numPr>
          <w:ilvl w:val="1"/>
          <w:numId w:val="47"/>
        </w:numPr>
        <w:rPr>
          <w:sz w:val="24"/>
          <w:szCs w:val="24"/>
        </w:rPr>
      </w:pPr>
      <w:bookmarkStart w:id="67" w:name="_Toc155544791"/>
      <w:r w:rsidRPr="00D26CF0">
        <w:rPr>
          <w:sz w:val="24"/>
          <w:szCs w:val="24"/>
        </w:rPr>
        <w:t>Storymapping</w:t>
      </w:r>
      <w:bookmarkEnd w:id="67"/>
    </w:p>
    <w:p w14:paraId="1865EA1A" w14:textId="77777777" w:rsidR="00682BD1" w:rsidRDefault="00682BD1" w:rsidP="00682BD1">
      <w:pPr>
        <w:pStyle w:val="ListParagraph"/>
        <w:keepNext/>
        <w:ind w:left="435"/>
      </w:pPr>
      <w:r>
        <w:t>Nas figuras abaixo estão representados o MVP (</w:t>
      </w:r>
      <w:r w:rsidRPr="00E90776">
        <w:t>Minimum Viable Product</w:t>
      </w:r>
      <w:r>
        <w:t>) e o MVI, MVI2 e Backlog respetivamente.</w:t>
      </w:r>
    </w:p>
    <w:p w14:paraId="3E4DC0F7" w14:textId="77777777" w:rsidR="00D736DA" w:rsidRDefault="00D736DA" w:rsidP="00D736DA">
      <w:pPr>
        <w:pStyle w:val="ListParagraph"/>
        <w:keepNext/>
        <w:ind w:left="435"/>
        <w:jc w:val="center"/>
      </w:pPr>
      <w:r>
        <w:rPr>
          <w:noProof/>
        </w:rPr>
        <w:drawing>
          <wp:inline distT="0" distB="0" distL="0" distR="0" wp14:anchorId="11107E2D" wp14:editId="40C548C2">
            <wp:extent cx="5166808" cy="3086367"/>
            <wp:effectExtent l="0" t="0" r="0" b="0"/>
            <wp:docPr id="2071243835" name="Picture 2071243835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243835" name="Imagem 9" descr="Uma imagem com texto, captura de ecrã, Tipo de letra, número&#10;&#10;Descrição gerad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A609" w14:textId="5CB48E52" w:rsidR="00D736DA" w:rsidRDefault="00D736DA" w:rsidP="00D736DA">
      <w:pPr>
        <w:pStyle w:val="Caption"/>
        <w:jc w:val="center"/>
      </w:pPr>
      <w:bookmarkStart w:id="68" w:name="_Toc155544750"/>
      <w:r>
        <w:t xml:space="preserve">Figura </w:t>
      </w:r>
      <w:r>
        <w:fldChar w:fldCharType="begin"/>
      </w:r>
      <w:r>
        <w:instrText xml:space="preserve"> SEQ Figura \* ARABIC </w:instrText>
      </w:r>
      <w:r w:rsidR="00000000">
        <w:fldChar w:fldCharType="separate"/>
      </w:r>
      <w:r w:rsidR="001B4090">
        <w:rPr>
          <w:noProof/>
        </w:rPr>
        <w:t>29</w:t>
      </w:r>
      <w:r>
        <w:fldChar w:fldCharType="end"/>
      </w:r>
      <w:r w:rsidR="00EA6465">
        <w:t xml:space="preserve">29 </w:t>
      </w:r>
      <w:r>
        <w:t xml:space="preserve">- </w:t>
      </w:r>
      <w:r w:rsidRPr="002627D7">
        <w:t xml:space="preserve">MVP de realizar </w:t>
      </w:r>
      <w:r>
        <w:t>desdobramento</w:t>
      </w:r>
      <w:bookmarkEnd w:id="68"/>
    </w:p>
    <w:p w14:paraId="4AB133B6" w14:textId="77777777" w:rsidR="00D736DA" w:rsidRDefault="00D736DA" w:rsidP="00D736DA">
      <w:pPr>
        <w:pStyle w:val="ListParagraph"/>
        <w:keepNext/>
        <w:ind w:left="435"/>
        <w:jc w:val="center"/>
      </w:pPr>
      <w:r>
        <w:rPr>
          <w:noProof/>
        </w:rPr>
        <w:lastRenderedPageBreak/>
        <w:drawing>
          <wp:inline distT="0" distB="0" distL="0" distR="0" wp14:anchorId="65E00E3D" wp14:editId="66872112">
            <wp:extent cx="5166808" cy="3223539"/>
            <wp:effectExtent l="0" t="0" r="0" b="0"/>
            <wp:docPr id="774734406" name="Picture 774734406" descr="Uma imagem com texto, captura de ecrã, recib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34406" name="Imagem 8" descr="Uma imagem com texto, captura de ecrã, recibo, Tipo de letra&#10;&#10;Descrição gerada automa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B2BE" w14:textId="3F4547AA" w:rsidR="00D736DA" w:rsidRDefault="00D736DA" w:rsidP="00D736DA">
      <w:pPr>
        <w:pStyle w:val="Caption"/>
        <w:jc w:val="center"/>
      </w:pPr>
      <w:bookmarkStart w:id="69" w:name="_Toc155544751"/>
      <w:r>
        <w:t xml:space="preserve">Figura </w:t>
      </w:r>
      <w:r>
        <w:fldChar w:fldCharType="begin"/>
      </w:r>
      <w:r>
        <w:instrText xml:space="preserve"> SEQ Figura \* ARABIC </w:instrText>
      </w:r>
      <w:r w:rsidR="00000000">
        <w:fldChar w:fldCharType="separate"/>
      </w:r>
      <w:r w:rsidR="001B4090">
        <w:rPr>
          <w:noProof/>
        </w:rPr>
        <w:t>30</w:t>
      </w:r>
      <w:r>
        <w:fldChar w:fldCharType="end"/>
      </w:r>
      <w:r w:rsidR="00EA6465">
        <w:t xml:space="preserve">30 </w:t>
      </w:r>
      <w:r>
        <w:t xml:space="preserve">- </w:t>
      </w:r>
      <w:r w:rsidRPr="00BB1BD5">
        <w:t xml:space="preserve">MVI, MVI2 e Backlog de realizar </w:t>
      </w:r>
      <w:r>
        <w:t>desdobramento</w:t>
      </w:r>
      <w:bookmarkEnd w:id="69"/>
    </w:p>
    <w:p w14:paraId="20F4AF4B" w14:textId="77777777" w:rsidR="00D736DA" w:rsidRDefault="00D736DA" w:rsidP="00D736DA"/>
    <w:p w14:paraId="17499C31" w14:textId="77777777" w:rsidR="00D736DA" w:rsidRDefault="00D736DA" w:rsidP="00D736DA"/>
    <w:p w14:paraId="63A49979" w14:textId="3E6D54F0" w:rsidR="00687C39" w:rsidRPr="00687C39" w:rsidRDefault="00D736DA" w:rsidP="00D736DA">
      <w:pPr>
        <w:jc w:val="both"/>
      </w:pPr>
      <w:r>
        <w:t>No MVP estão presentes os aspetos necessários para que seja possível realizar um desdobramento. Sendo estes a página dos apiários, os detalhes da colmeia</w:t>
      </w:r>
      <w:r w:rsidR="00BB44D3">
        <w:t xml:space="preserve"> e a página de desdobramento com um input para intruduzir o número de alças para a nova colmeia</w:t>
      </w:r>
      <w:r>
        <w:t xml:space="preserve">. Para além disto, foram identificados alguns aspetos que adicionariam valor a esta funcionalidade e colocados no MVI1 e MVI2, sendo que as que estão no MVI1 foram consideradas mais importantes. No MVI1 foi identificado que seria interessante contar com opções de filtro </w:t>
      </w:r>
      <w:r w:rsidR="00B64732">
        <w:t>dos apiários e colmeias</w:t>
      </w:r>
      <w:r>
        <w:t xml:space="preserve">, assim como </w:t>
      </w:r>
      <w:r w:rsidR="00B64732">
        <w:t xml:space="preserve">dois botões para adicionar e decrementar </w:t>
      </w:r>
      <w:r w:rsidR="00C312EA">
        <w:t>o número de alças da nova colmeia</w:t>
      </w:r>
      <w:r>
        <w:t xml:space="preserve">. Já para o MVI2 seria interessante adicionar </w:t>
      </w:r>
      <w:r w:rsidR="00AC3872">
        <w:t>diferentes filtros, QR code para identificação</w:t>
      </w:r>
      <w:r>
        <w:t xml:space="preserve"> da colmeia e</w:t>
      </w:r>
      <w:r w:rsidR="00AC3872">
        <w:t xml:space="preserve"> mostrar as colmeias originadas através da</w:t>
      </w:r>
      <w:r>
        <w:t xml:space="preserve"> selecionada. Para o backlog</w:t>
      </w:r>
      <w:r w:rsidR="000320A1">
        <w:t xml:space="preserve"> foi identificado funcionalidade de ordenação de apiários</w:t>
      </w:r>
      <w:r>
        <w:t xml:space="preserve"> e </w:t>
      </w:r>
      <w:r w:rsidR="000320A1">
        <w:t>colmeias</w:t>
      </w:r>
      <w:r>
        <w:t>. Esta User Story foi totalmente desenvolvida no sprint 1.</w:t>
      </w:r>
    </w:p>
    <w:p w14:paraId="3667E2B1" w14:textId="77777777" w:rsidR="00D736DA" w:rsidRDefault="00D736DA" w:rsidP="00D736DA">
      <w:pPr>
        <w:jc w:val="both"/>
      </w:pPr>
    </w:p>
    <w:p w14:paraId="04FCCDE3" w14:textId="77777777" w:rsidR="00D736DA" w:rsidRDefault="00D736DA" w:rsidP="00D736DA">
      <w:pPr>
        <w:jc w:val="both"/>
      </w:pPr>
    </w:p>
    <w:p w14:paraId="1EE2069F" w14:textId="77777777" w:rsidR="00033B27" w:rsidRDefault="00033B27" w:rsidP="00D736DA">
      <w:pPr>
        <w:jc w:val="both"/>
      </w:pPr>
    </w:p>
    <w:p w14:paraId="7DC4FA3F" w14:textId="77777777" w:rsidR="00033B27" w:rsidRPr="00687C39" w:rsidRDefault="00033B27" w:rsidP="00D736DA">
      <w:pPr>
        <w:jc w:val="both"/>
      </w:pPr>
    </w:p>
    <w:p w14:paraId="4DB4B820" w14:textId="58FBBBFE" w:rsidR="00C75951" w:rsidRPr="00B26993" w:rsidRDefault="00C75951" w:rsidP="00C75951">
      <w:pPr>
        <w:pStyle w:val="Heading1"/>
        <w:rPr>
          <w:rFonts w:ascii="Calibri" w:hAnsi="Calibri" w:cs="Calibri"/>
          <w:lang w:val="en-US"/>
        </w:rPr>
      </w:pPr>
      <w:bookmarkStart w:id="70" w:name="_Toc155544792"/>
      <w:r>
        <w:rPr>
          <w:rFonts w:ascii="Calibri" w:hAnsi="Calibri" w:cs="Calibri"/>
        </w:rPr>
        <w:lastRenderedPageBreak/>
        <w:t>Requisitos não funcionais</w:t>
      </w:r>
      <w:bookmarkEnd w:id="70"/>
    </w:p>
    <w:p w14:paraId="7CA813AC" w14:textId="39FFE5C2" w:rsidR="001E6435" w:rsidRPr="001E6435" w:rsidRDefault="003129F7" w:rsidP="001E6435">
      <w:pPr>
        <w:pStyle w:val="Heading2"/>
        <w:numPr>
          <w:ilvl w:val="1"/>
          <w:numId w:val="13"/>
        </w:numPr>
        <w:rPr>
          <w:sz w:val="24"/>
          <w:szCs w:val="24"/>
        </w:rPr>
      </w:pPr>
      <w:bookmarkStart w:id="71" w:name="_Toc155544793"/>
      <w:r w:rsidRPr="003129F7">
        <w:rPr>
          <w:sz w:val="24"/>
          <w:szCs w:val="24"/>
        </w:rPr>
        <w:t>Usabilidade</w:t>
      </w:r>
      <w:bookmarkEnd w:id="71"/>
    </w:p>
    <w:p w14:paraId="041A2157" w14:textId="6AEFC318" w:rsidR="001E6435" w:rsidRPr="001E6435" w:rsidRDefault="001E6435" w:rsidP="001E6435">
      <w:pPr>
        <w:jc w:val="both"/>
        <w:rPr>
          <w:rFonts w:ascii="Calibri" w:hAnsi="Calibri" w:cs="Calibri"/>
          <w:sz w:val="24"/>
          <w:szCs w:val="24"/>
        </w:rPr>
      </w:pPr>
      <w:r w:rsidRPr="001E6435">
        <w:rPr>
          <w:rFonts w:ascii="Calibri" w:hAnsi="Calibri" w:cs="Calibri"/>
          <w:sz w:val="24"/>
          <w:szCs w:val="24"/>
        </w:rPr>
        <w:t>Em termos de usabilidade, a aplicação mobile deve ser intuitiva e incluir mecanismos que facilitem a interação com o apicultor, tendo em conta as limitações de movimento causadas pela roupa própria da atividade. Para alcançar este objetivo, a equipa optou por desenvolver páginas na aplicação, com botões grandes, destinadas a melhorar a acessibilidade nas situações em que o apicultor enfrenta dificuldades de movimento.</w:t>
      </w:r>
    </w:p>
    <w:p w14:paraId="2974C062" w14:textId="082EC74D" w:rsidR="001E6435" w:rsidRPr="001E6435" w:rsidRDefault="003129F7" w:rsidP="001E6435">
      <w:pPr>
        <w:pStyle w:val="Heading2"/>
        <w:numPr>
          <w:ilvl w:val="1"/>
          <w:numId w:val="13"/>
        </w:numPr>
        <w:rPr>
          <w:sz w:val="24"/>
          <w:szCs w:val="24"/>
        </w:rPr>
      </w:pPr>
      <w:bookmarkStart w:id="72" w:name="_Toc155544794"/>
      <w:r>
        <w:rPr>
          <w:sz w:val="24"/>
          <w:szCs w:val="24"/>
        </w:rPr>
        <w:t>P</w:t>
      </w:r>
      <w:r w:rsidRPr="003129F7">
        <w:rPr>
          <w:sz w:val="24"/>
          <w:szCs w:val="24"/>
        </w:rPr>
        <w:t>erformance</w:t>
      </w:r>
      <w:bookmarkEnd w:id="72"/>
    </w:p>
    <w:p w14:paraId="22383D19" w14:textId="0602B274" w:rsidR="001E6435" w:rsidRPr="001E6435" w:rsidRDefault="001E6435" w:rsidP="001E6435">
      <w:pPr>
        <w:jc w:val="both"/>
        <w:rPr>
          <w:rFonts w:ascii="Calibri" w:hAnsi="Calibri" w:cs="Calibri"/>
          <w:sz w:val="24"/>
          <w:szCs w:val="24"/>
        </w:rPr>
      </w:pPr>
      <w:r w:rsidRPr="001E6435">
        <w:rPr>
          <w:rFonts w:ascii="Calibri" w:hAnsi="Calibri" w:cs="Calibri"/>
          <w:sz w:val="24"/>
          <w:szCs w:val="24"/>
        </w:rPr>
        <w:t>Em setembro de cada ano, todos os apicultores do país devem preencher a declaração anual de existências. Em Portugal existem cerca de 25 mil apicultores e é esperado que preenchama declaração na última semana de setembro. Por este motivo, nessa semana, são esperados cerca de 5 mil utilizadores diários. Como o número de pedidos não é muito elevado, a equipa conseguiu atingir este objetivo através de uma aplicação bem estruturada.</w:t>
      </w:r>
    </w:p>
    <w:p w14:paraId="1F4D801B" w14:textId="76215C28" w:rsidR="00687C39" w:rsidRDefault="003129F7" w:rsidP="00687C39">
      <w:pPr>
        <w:pStyle w:val="Heading2"/>
        <w:numPr>
          <w:ilvl w:val="1"/>
          <w:numId w:val="13"/>
        </w:numPr>
        <w:rPr>
          <w:sz w:val="24"/>
          <w:szCs w:val="24"/>
        </w:rPr>
      </w:pPr>
      <w:bookmarkStart w:id="73" w:name="_Toc155544795"/>
      <w:r w:rsidRPr="003129F7">
        <w:rPr>
          <w:sz w:val="24"/>
          <w:szCs w:val="24"/>
        </w:rPr>
        <w:t>Segurança</w:t>
      </w:r>
      <w:bookmarkEnd w:id="73"/>
    </w:p>
    <w:p w14:paraId="08F1CE5C" w14:textId="4A372C28" w:rsidR="007878FC" w:rsidRPr="001E6435" w:rsidRDefault="007878FC" w:rsidP="001E6435">
      <w:r w:rsidRPr="007878FC">
        <w:t>O sistema deve incorporar um controlo de acesso às funcionalidades, atribuindo diferentes privilégios aos vários utilizadores, limitando o acesso apenas ao estritamente necessário. Além disso, todos os dados pessoais recolhidos dos utilizadores devem ser encriptados antes de serem armazenados. Para alcançar este propósito, a aplicação requer que o utilizador se autentique na aplicação. As informações do utilizador são encriptadas na base de dados, e a ferramenta bcrypt é utilizada tanto para encriptar como para desencriptar, verificando assim a correção das informações inseridas pelo utilizador.</w:t>
      </w:r>
    </w:p>
    <w:p w14:paraId="00079CF9" w14:textId="4F851C4C" w:rsidR="003E5069" w:rsidRDefault="003129F7" w:rsidP="007878FC">
      <w:pPr>
        <w:pStyle w:val="Heading2"/>
        <w:numPr>
          <w:ilvl w:val="1"/>
          <w:numId w:val="13"/>
        </w:numPr>
        <w:rPr>
          <w:sz w:val="24"/>
          <w:szCs w:val="24"/>
        </w:rPr>
      </w:pPr>
      <w:bookmarkStart w:id="74" w:name="_Toc155544796"/>
      <w:r w:rsidRPr="003129F7">
        <w:rPr>
          <w:sz w:val="24"/>
          <w:szCs w:val="24"/>
        </w:rPr>
        <w:t>Confiabilidade</w:t>
      </w:r>
      <w:bookmarkEnd w:id="74"/>
    </w:p>
    <w:p w14:paraId="2617C7B8" w14:textId="036D7B31" w:rsidR="007878FC" w:rsidRPr="007878FC" w:rsidRDefault="007878FC" w:rsidP="007878FC">
      <w:r w:rsidRPr="007878FC">
        <w:t>Como a apicultura é normalmente praticada em zonas florestais, onde o acesso à internet pode ser limitado, a aplicação deve ser capaz de armazenar localmente as atividades do apicultor quando a conexão à internet não estiver disponível. Posteriormente, esses dados locais são usados para atualizar a base de dados do sistema. Com esse propósito, a aplicação guarda uma cópia dos dados na local storage sempre que o utilizador a utiliza com acesso à internet. Se não houver acesso à internet, a aplicação utiliza os dados mais recentes disponíveis localmente em vez de os buscar à base de dados, e atualiza as alterações assim que o utilizador utiliza a aplicação com acesso à internet.</w:t>
      </w:r>
    </w:p>
    <w:sectPr w:rsidR="007878FC" w:rsidRPr="007878FC" w:rsidSect="00D9726A">
      <w:footerReference w:type="default" r:id="rId45"/>
      <w:pgSz w:w="12240" w:h="15840" w:code="1"/>
      <w:pgMar w:top="1440" w:right="1440" w:bottom="1440" w:left="1440" w:header="720" w:footer="129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9DE3BB" w14:textId="77777777" w:rsidR="0074242A" w:rsidRDefault="0074242A" w:rsidP="003E5069">
      <w:r>
        <w:separator/>
      </w:r>
    </w:p>
  </w:endnote>
  <w:endnote w:type="continuationSeparator" w:id="0">
    <w:p w14:paraId="0F4EBAAF" w14:textId="77777777" w:rsidR="0074242A" w:rsidRDefault="0074242A" w:rsidP="003E5069">
      <w:r>
        <w:continuationSeparator/>
      </w:r>
    </w:p>
  </w:endnote>
  <w:endnote w:type="continuationNotice" w:id="1">
    <w:p w14:paraId="29DEE342" w14:textId="77777777" w:rsidR="0074242A" w:rsidRDefault="0074242A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46ADD" w14:textId="77777777" w:rsidR="00A20C24" w:rsidRPr="00632C90" w:rsidRDefault="694F8264" w:rsidP="00FE2CDA">
    <w:pPr>
      <w:pStyle w:val="Footer"/>
      <w:jc w:val="left"/>
      <w:rPr>
        <w:b w:val="0"/>
        <w:bCs w:val="0"/>
        <w:lang w:val="en-US"/>
      </w:rPr>
    </w:pPr>
    <w:r w:rsidRPr="0035542F">
      <w:rPr>
        <w:b w:val="0"/>
        <w:bCs w:val="0"/>
        <w:lang w:val="en-US"/>
      </w:rPr>
      <w:t xml:space="preserve">LABDSOFT TP1 2017/2018 </w:t>
    </w:r>
    <w:r w:rsidR="00A20C24" w:rsidRPr="0035542F">
      <w:rPr>
        <w:lang w:val="en-US"/>
      </w:rPr>
      <w:tab/>
    </w:r>
    <w:r w:rsidRPr="0035542F">
      <w:rPr>
        <w:lang w:val="en-US"/>
      </w:rPr>
      <w:t>Software Requirements Specification</w:t>
    </w:r>
    <w:r w:rsidRPr="0035542F">
      <w:rPr>
        <w:b w:val="0"/>
        <w:bCs w:val="0"/>
        <w:lang w:val="en-US"/>
      </w:rPr>
      <w:t xml:space="preserve">            </w:t>
    </w:r>
    <w:proofErr w:type="spellStart"/>
    <w:r w:rsidRPr="0035542F">
      <w:rPr>
        <w:b w:val="0"/>
        <w:bCs w:val="0"/>
        <w:lang w:val="en-US"/>
      </w:rPr>
      <w:t>Página</w:t>
    </w:r>
    <w:proofErr w:type="spellEnd"/>
    <w:r w:rsidRPr="0035542F">
      <w:rPr>
        <w:b w:val="0"/>
        <w:bCs w:val="0"/>
        <w:lang w:val="en-US"/>
      </w:rPr>
      <w:t xml:space="preserve"> </w:t>
    </w:r>
    <w:r w:rsidR="00A20C24">
      <w:rPr>
        <w:b w:val="0"/>
        <w:bCs w:val="0"/>
      </w:rPr>
      <w:fldChar w:fldCharType="begin"/>
    </w:r>
    <w:r w:rsidR="00A20C24" w:rsidRPr="694F8264">
      <w:rPr>
        <w:b w:val="0"/>
        <w:bCs w:val="0"/>
        <w:lang w:val="en-US"/>
      </w:rPr>
      <w:instrText xml:space="preserve"> PAGE   \* MERGEFORMAT </w:instrText>
    </w:r>
    <w:r w:rsidR="00A20C24">
      <w:rPr>
        <w:b w:val="0"/>
        <w:bCs w:val="0"/>
      </w:rPr>
      <w:fldChar w:fldCharType="separate"/>
    </w:r>
    <w:r w:rsidRPr="0035542F">
      <w:rPr>
        <w:b w:val="0"/>
        <w:bCs w:val="0"/>
        <w:lang w:val="en-US"/>
      </w:rPr>
      <w:t>1</w:t>
    </w:r>
    <w:r w:rsidR="00A20C24">
      <w:rPr>
        <w:b w:val="0"/>
        <w:bCs w:val="0"/>
      </w:rPr>
      <w:fldChar w:fldCharType="end"/>
    </w:r>
    <w:r w:rsidRPr="0035542F">
      <w:rPr>
        <w:b w:val="0"/>
        <w:bCs w:val="0"/>
        <w:lang w:val="en-US"/>
      </w:rPr>
      <w:t xml:space="preserve"> de </w:t>
    </w:r>
    <w:r w:rsidR="00A20C24">
      <w:rPr>
        <w:b w:val="0"/>
        <w:bCs w:val="0"/>
      </w:rPr>
      <w:fldChar w:fldCharType="begin"/>
    </w:r>
    <w:r w:rsidR="00A20C24" w:rsidRPr="694F8264">
      <w:rPr>
        <w:b w:val="0"/>
        <w:bCs w:val="0"/>
        <w:lang w:val="en-US"/>
      </w:rPr>
      <w:instrText xml:space="preserve"> NUMPAGES   \* MERGEFORMAT </w:instrText>
    </w:r>
    <w:r w:rsidR="00A20C24">
      <w:rPr>
        <w:b w:val="0"/>
        <w:bCs w:val="0"/>
      </w:rPr>
      <w:fldChar w:fldCharType="separate"/>
    </w:r>
    <w:r w:rsidRPr="0035542F">
      <w:rPr>
        <w:b w:val="0"/>
        <w:bCs w:val="0"/>
        <w:lang w:val="en-US"/>
      </w:rPr>
      <w:t>9</w:t>
    </w:r>
    <w:r w:rsidR="00A20C24">
      <w:rPr>
        <w:b w:val="0"/>
        <w:bCs w:val="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F38ED" w14:textId="77777777" w:rsidR="00A20C24" w:rsidRPr="00D20459" w:rsidRDefault="694F8264" w:rsidP="0066712E">
    <w:pPr>
      <w:pStyle w:val="Footer"/>
      <w:jc w:val="center"/>
      <w:rPr>
        <w:b w:val="0"/>
        <w:bCs w:val="0"/>
        <w:lang w:val="en-US"/>
      </w:rPr>
    </w:pPr>
    <w:r w:rsidRPr="0035542F">
      <w:rPr>
        <w:b w:val="0"/>
        <w:bCs w:val="0"/>
        <w:lang w:val="en-US"/>
      </w:rPr>
      <w:t xml:space="preserve">2017 by António Rocha - ISEP. </w:t>
    </w:r>
  </w:p>
  <w:p w14:paraId="5BD79F15" w14:textId="77777777" w:rsidR="00A20C24" w:rsidRPr="00D20459" w:rsidRDefault="694F8264" w:rsidP="0066712E">
    <w:pPr>
      <w:pStyle w:val="Footer"/>
      <w:jc w:val="center"/>
      <w:rPr>
        <w:b w:val="0"/>
        <w:bCs w:val="0"/>
        <w:lang w:val="en-US"/>
      </w:rPr>
    </w:pPr>
    <w:r w:rsidRPr="0035542F">
      <w:rPr>
        <w:b w:val="0"/>
        <w:bCs w:val="0"/>
        <w:lang w:val="en-US"/>
      </w:rPr>
      <w:t xml:space="preserve">Permission is granted to use, </w:t>
    </w:r>
    <w:proofErr w:type="gramStart"/>
    <w:r w:rsidRPr="0035542F">
      <w:rPr>
        <w:b w:val="0"/>
        <w:bCs w:val="0"/>
        <w:lang w:val="en-US"/>
      </w:rPr>
      <w:t>modify</w:t>
    </w:r>
    <w:proofErr w:type="gramEnd"/>
    <w:r w:rsidRPr="0035542F">
      <w:rPr>
        <w:b w:val="0"/>
        <w:bCs w:val="0"/>
        <w:lang w:val="en-US"/>
      </w:rPr>
      <w:t xml:space="preserve"> and distribute this document.</w:t>
    </w:r>
  </w:p>
  <w:p w14:paraId="79FED14D" w14:textId="77777777" w:rsidR="00A20C24" w:rsidRPr="0066712E" w:rsidRDefault="00A20C24">
    <w:pPr>
      <w:pStyle w:val="Footer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6BBB71" w14:textId="25C5A1B9" w:rsidR="00A20C24" w:rsidRPr="0066712E" w:rsidRDefault="694F8264" w:rsidP="00FE2CDA">
    <w:pPr>
      <w:pStyle w:val="Footer"/>
      <w:jc w:val="left"/>
      <w:rPr>
        <w:b w:val="0"/>
        <w:bCs w:val="0"/>
        <w:sz w:val="18"/>
        <w:szCs w:val="18"/>
        <w:lang w:val="en-US"/>
      </w:rPr>
    </w:pPr>
    <w:r w:rsidRPr="0035542F">
      <w:rPr>
        <w:b w:val="0"/>
        <w:bCs w:val="0"/>
        <w:sz w:val="18"/>
        <w:szCs w:val="18"/>
        <w:lang w:val="en-US"/>
      </w:rPr>
      <w:t xml:space="preserve">ENGREQ 2023/2024 </w:t>
    </w:r>
    <w:r w:rsidR="00872949" w:rsidRPr="0035542F">
      <w:rPr>
        <w:lang w:val="en-US"/>
      </w:rPr>
      <w:tab/>
    </w:r>
    <w:r w:rsidR="00872949" w:rsidRPr="0035542F">
      <w:rPr>
        <w:lang w:val="en-US"/>
      </w:rPr>
      <w:tab/>
    </w:r>
    <w:r w:rsidRPr="0035542F">
      <w:rPr>
        <w:sz w:val="18"/>
        <w:szCs w:val="18"/>
        <w:lang w:val="en-US"/>
      </w:rPr>
      <w:t>Software Requirements Specification</w:t>
    </w:r>
    <w:r w:rsidR="00872949" w:rsidRPr="0035542F">
      <w:rPr>
        <w:lang w:val="en-US"/>
      </w:rPr>
      <w:tab/>
    </w:r>
    <w:r w:rsidR="00872949" w:rsidRPr="0035542F">
      <w:rPr>
        <w:lang w:val="en-US"/>
      </w:rPr>
      <w:tab/>
    </w:r>
    <w:r w:rsidRPr="0035542F">
      <w:rPr>
        <w:b w:val="0"/>
        <w:bCs w:val="0"/>
        <w:sz w:val="18"/>
        <w:szCs w:val="18"/>
        <w:lang w:val="en-US"/>
      </w:rPr>
      <w:t xml:space="preserve">Page </w:t>
    </w:r>
    <w:r w:rsidR="00872949" w:rsidRPr="694F8264">
      <w:rPr>
        <w:b w:val="0"/>
        <w:bCs w:val="0"/>
        <w:sz w:val="18"/>
        <w:szCs w:val="18"/>
      </w:rPr>
      <w:fldChar w:fldCharType="begin"/>
    </w:r>
    <w:r w:rsidR="00872949" w:rsidRPr="694F8264">
      <w:rPr>
        <w:b w:val="0"/>
        <w:bCs w:val="0"/>
        <w:sz w:val="18"/>
        <w:szCs w:val="18"/>
        <w:lang w:val="en-US"/>
      </w:rPr>
      <w:instrText xml:space="preserve"> PAGE   \* MERGEFORMAT </w:instrText>
    </w:r>
    <w:r w:rsidR="00872949" w:rsidRPr="694F8264">
      <w:rPr>
        <w:b w:val="0"/>
        <w:bCs w:val="0"/>
        <w:sz w:val="18"/>
        <w:szCs w:val="18"/>
      </w:rPr>
      <w:fldChar w:fldCharType="separate"/>
    </w:r>
    <w:r w:rsidRPr="0035542F">
      <w:rPr>
        <w:b w:val="0"/>
        <w:bCs w:val="0"/>
        <w:sz w:val="18"/>
        <w:szCs w:val="18"/>
        <w:lang w:val="en-US"/>
      </w:rPr>
      <w:t>18</w:t>
    </w:r>
    <w:r w:rsidR="00872949" w:rsidRPr="694F8264">
      <w:rPr>
        <w:b w:val="0"/>
        <w:bCs w:val="0"/>
        <w:sz w:val="18"/>
        <w:szCs w:val="18"/>
      </w:rPr>
      <w:fldChar w:fldCharType="end"/>
    </w:r>
    <w:r w:rsidRPr="0035542F">
      <w:rPr>
        <w:b w:val="0"/>
        <w:bCs w:val="0"/>
        <w:sz w:val="18"/>
        <w:szCs w:val="18"/>
        <w:lang w:val="en-US"/>
      </w:rPr>
      <w:t xml:space="preserve"> of </w:t>
    </w:r>
    <w:r w:rsidR="00872949" w:rsidRPr="694F8264">
      <w:rPr>
        <w:b w:val="0"/>
        <w:bCs w:val="0"/>
        <w:sz w:val="18"/>
        <w:szCs w:val="18"/>
      </w:rPr>
      <w:fldChar w:fldCharType="begin"/>
    </w:r>
    <w:r w:rsidR="00872949" w:rsidRPr="694F8264">
      <w:rPr>
        <w:b w:val="0"/>
        <w:bCs w:val="0"/>
        <w:sz w:val="18"/>
        <w:szCs w:val="18"/>
        <w:lang w:val="en-US"/>
      </w:rPr>
      <w:instrText xml:space="preserve"> NUMPAGES   \* MERGEFORMAT </w:instrText>
    </w:r>
    <w:r w:rsidR="00872949" w:rsidRPr="694F8264">
      <w:rPr>
        <w:b w:val="0"/>
        <w:bCs w:val="0"/>
        <w:sz w:val="18"/>
        <w:szCs w:val="18"/>
      </w:rPr>
      <w:fldChar w:fldCharType="separate"/>
    </w:r>
    <w:r w:rsidRPr="0035542F">
      <w:rPr>
        <w:b w:val="0"/>
        <w:bCs w:val="0"/>
        <w:sz w:val="18"/>
        <w:szCs w:val="18"/>
        <w:lang w:val="en-US"/>
      </w:rPr>
      <w:t>18</w:t>
    </w:r>
    <w:r w:rsidR="00872949" w:rsidRPr="694F8264">
      <w:rPr>
        <w:b w:val="0"/>
        <w:bCs w:val="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FD20F2" w14:textId="77777777" w:rsidR="0074242A" w:rsidRDefault="0074242A" w:rsidP="003E5069">
      <w:r>
        <w:separator/>
      </w:r>
    </w:p>
  </w:footnote>
  <w:footnote w:type="continuationSeparator" w:id="0">
    <w:p w14:paraId="45C25F6E" w14:textId="77777777" w:rsidR="0074242A" w:rsidRDefault="0074242A" w:rsidP="003E5069">
      <w:r>
        <w:continuationSeparator/>
      </w:r>
    </w:p>
  </w:footnote>
  <w:footnote w:type="continuationNotice" w:id="1">
    <w:p w14:paraId="766A7F8E" w14:textId="77777777" w:rsidR="0074242A" w:rsidRDefault="0074242A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F83E9" w14:textId="6A65693D" w:rsidR="00A20C24" w:rsidRDefault="00000000" w:rsidP="003565D1">
    <w:pPr>
      <w:pBdr>
        <w:left w:val="single" w:sz="12" w:space="11" w:color="D6615C" w:themeColor="accent1"/>
      </w:pBdr>
      <w:tabs>
        <w:tab w:val="left" w:pos="3620"/>
        <w:tab w:val="left" w:pos="3964"/>
      </w:tabs>
      <w:spacing w:after="0"/>
      <w:ind w:left="0"/>
      <w:rPr>
        <w:rFonts w:asciiTheme="majorHAnsi" w:eastAsiaTheme="majorEastAsia" w:hAnsiTheme="majorHAnsi" w:cstheme="majorBidi"/>
        <w:color w:val="B6332E" w:themeColor="accent1" w:themeShade="BF"/>
        <w:sz w:val="26"/>
        <w:szCs w:val="26"/>
      </w:rPr>
    </w:pPr>
    <w:sdt>
      <w:sdtPr>
        <w:rPr>
          <w:rFonts w:asciiTheme="majorHAnsi" w:eastAsiaTheme="majorEastAsia" w:hAnsiTheme="majorHAnsi" w:cstheme="majorBidi"/>
          <w:color w:val="B6332E" w:themeColor="accent1" w:themeShade="BF"/>
        </w:rPr>
        <w:alias w:val="Title"/>
        <w:tag w:val=""/>
        <w:id w:val="-932208079"/>
        <w:placeholder>
          <w:docPart w:val="2F974B8F12D44E7583896DA2C1D6A82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3565D1">
          <w:rPr>
            <w:rFonts w:asciiTheme="majorHAnsi" w:eastAsiaTheme="majorEastAsia" w:hAnsiTheme="majorHAnsi" w:cstheme="majorBidi"/>
            <w:color w:val="B6332E" w:themeColor="accent1" w:themeShade="BF"/>
          </w:rPr>
          <w:t>Engenharia de requisitos</w:t>
        </w:r>
      </w:sdtContent>
    </w:sdt>
  </w:p>
  <w:p w14:paraId="25646813" w14:textId="77777777" w:rsidR="00A20C24" w:rsidRDefault="00A20C2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03F059DE"/>
    <w:lvl w:ilvl="0">
      <w:start w:val="1"/>
      <w:numFmt w:val="decimal"/>
      <w:pStyle w:val="ListNumber"/>
      <w:suff w:val="nothing"/>
      <w:lvlText w:val="%1"/>
      <w:lvlJc w:val="left"/>
      <w:pPr>
        <w:ind w:left="360" w:hanging="288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CAAA5C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7432FB3"/>
    <w:multiLevelType w:val="hybridMultilevel"/>
    <w:tmpl w:val="E6784368"/>
    <w:lvl w:ilvl="0" w:tplc="49A0E9E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635086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C6C9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B214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CFED1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020C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6008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1286D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2632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4F1EFA"/>
    <w:multiLevelType w:val="hybridMultilevel"/>
    <w:tmpl w:val="FFFFFFFF"/>
    <w:lvl w:ilvl="0" w:tplc="07D865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7709D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B0C1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B039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EC3B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0257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8ED8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5491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4EA5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7C4274"/>
    <w:multiLevelType w:val="hybridMultilevel"/>
    <w:tmpl w:val="9312940C"/>
    <w:lvl w:ilvl="0" w:tplc="1FE849B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476C59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8ACD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168C6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42C6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7665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363F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C73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948C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452BB2"/>
    <w:multiLevelType w:val="hybridMultilevel"/>
    <w:tmpl w:val="6F4424A4"/>
    <w:lvl w:ilvl="0" w:tplc="2E68ACE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DAE669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E47D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0244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69ED2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E42F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6883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3EDA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9161F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F06D3F"/>
    <w:multiLevelType w:val="hybridMultilevel"/>
    <w:tmpl w:val="056A275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F3B8AD"/>
    <w:multiLevelType w:val="hybridMultilevel"/>
    <w:tmpl w:val="4B36CEC6"/>
    <w:lvl w:ilvl="0" w:tplc="3208AC2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5F7A5D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4D4CF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4C17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8A9C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6C7B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0E21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B0D8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F8AE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103DD5"/>
    <w:multiLevelType w:val="hybridMultilevel"/>
    <w:tmpl w:val="C900927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2A7788"/>
    <w:multiLevelType w:val="multilevel"/>
    <w:tmpl w:val="DCFA1B5A"/>
    <w:lvl w:ilvl="0">
      <w:start w:val="1"/>
      <w:numFmt w:val="decimal"/>
      <w:lvlText w:val="%1"/>
      <w:lvlJc w:val="left"/>
      <w:pPr>
        <w:ind w:left="435" w:hanging="435"/>
      </w:pPr>
    </w:lvl>
    <w:lvl w:ilvl="1">
      <w:start w:val="1"/>
      <w:numFmt w:val="lowerLetter"/>
      <w:lvlText w:val="%2)"/>
      <w:lvlJc w:val="left"/>
      <w:pPr>
        <w:ind w:left="648" w:hanging="36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3240" w:hanging="1080"/>
      </w:pPr>
    </w:lvl>
    <w:lvl w:ilvl="4">
      <w:start w:val="1"/>
      <w:numFmt w:val="decimal"/>
      <w:lvlText w:val="%1.%2.%3.%4.%5"/>
      <w:lvlJc w:val="left"/>
      <w:pPr>
        <w:ind w:left="4320" w:hanging="1440"/>
      </w:pPr>
    </w:lvl>
    <w:lvl w:ilvl="5">
      <w:start w:val="1"/>
      <w:numFmt w:val="decimal"/>
      <w:lvlText w:val="%1.%2.%3.%4.%5.%6"/>
      <w:lvlJc w:val="left"/>
      <w:pPr>
        <w:ind w:left="5400" w:hanging="1800"/>
      </w:pPr>
    </w:lvl>
    <w:lvl w:ilvl="6">
      <w:start w:val="1"/>
      <w:numFmt w:val="decimal"/>
      <w:lvlText w:val="%1.%2.%3.%4.%5.%6.%7"/>
      <w:lvlJc w:val="left"/>
      <w:pPr>
        <w:ind w:left="6120" w:hanging="1800"/>
      </w:pPr>
    </w:lvl>
    <w:lvl w:ilvl="7">
      <w:start w:val="1"/>
      <w:numFmt w:val="decimal"/>
      <w:lvlText w:val="%1.%2.%3.%4.%5.%6.%7.%8"/>
      <w:lvlJc w:val="left"/>
      <w:pPr>
        <w:ind w:left="7200" w:hanging="2160"/>
      </w:pPr>
    </w:lvl>
    <w:lvl w:ilvl="8">
      <w:start w:val="1"/>
      <w:numFmt w:val="decimal"/>
      <w:lvlText w:val="%1.%2.%3.%4.%5.%6.%7.%8.%9"/>
      <w:lvlJc w:val="left"/>
      <w:pPr>
        <w:ind w:left="8280" w:hanging="2520"/>
      </w:pPr>
    </w:lvl>
  </w:abstractNum>
  <w:abstractNum w:abstractNumId="10" w15:restartNumberingAfterBreak="0">
    <w:nsid w:val="34A607DB"/>
    <w:multiLevelType w:val="multilevel"/>
    <w:tmpl w:val="9A400358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1"/>
      <w:numFmt w:val="decimal"/>
      <w:pStyle w:val="Heading2"/>
      <w:lvlText w:val="%1.%2"/>
      <w:lvlJc w:val="left"/>
      <w:pPr>
        <w:ind w:left="1440" w:hanging="720"/>
      </w:pPr>
      <w:rPr>
        <w:sz w:val="28"/>
        <w:szCs w:val="28"/>
      </w:rPr>
    </w:lvl>
    <w:lvl w:ilvl="2">
      <w:start w:val="1"/>
      <w:numFmt w:val="decimal"/>
      <w:pStyle w:val="Heading3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3240" w:hanging="108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5040" w:hanging="1440"/>
      </w:pPr>
    </w:lvl>
    <w:lvl w:ilvl="6">
      <w:start w:val="1"/>
      <w:numFmt w:val="decimal"/>
      <w:lvlText w:val="%1.%2.%3.%4.%5.%6.%7"/>
      <w:lvlJc w:val="left"/>
      <w:pPr>
        <w:ind w:left="6120" w:hanging="1800"/>
      </w:pPr>
    </w:lvl>
    <w:lvl w:ilvl="7">
      <w:start w:val="1"/>
      <w:numFmt w:val="decimal"/>
      <w:lvlText w:val="%1.%2.%3.%4.%5.%6.%7.%8"/>
      <w:lvlJc w:val="left"/>
      <w:pPr>
        <w:ind w:left="6840" w:hanging="1800"/>
      </w:pPr>
    </w:lvl>
    <w:lvl w:ilvl="8">
      <w:start w:val="1"/>
      <w:numFmt w:val="decimal"/>
      <w:lvlText w:val="%1.%2.%3.%4.%5.%6.%7.%8.%9"/>
      <w:lvlJc w:val="left"/>
      <w:pPr>
        <w:ind w:left="7920" w:hanging="2160"/>
      </w:pPr>
    </w:lvl>
  </w:abstractNum>
  <w:abstractNum w:abstractNumId="11" w15:restartNumberingAfterBreak="0">
    <w:nsid w:val="36DC55C3"/>
    <w:multiLevelType w:val="hybridMultilevel"/>
    <w:tmpl w:val="E1FE920A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388461D9"/>
    <w:multiLevelType w:val="hybridMultilevel"/>
    <w:tmpl w:val="15CCA692"/>
    <w:lvl w:ilvl="0" w:tplc="BD22418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8ACE846"/>
    <w:multiLevelType w:val="hybridMultilevel"/>
    <w:tmpl w:val="DE6C65DC"/>
    <w:lvl w:ilvl="0" w:tplc="3668B00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6E46D3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8B672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C218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C85B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1E78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DC96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62AA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92AF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E26EC0"/>
    <w:multiLevelType w:val="hybridMultilevel"/>
    <w:tmpl w:val="430C6E06"/>
    <w:lvl w:ilvl="0" w:tplc="4C8ACB9C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AF1B7E"/>
    <w:multiLevelType w:val="multilevel"/>
    <w:tmpl w:val="DCFA1B5A"/>
    <w:lvl w:ilvl="0">
      <w:start w:val="1"/>
      <w:numFmt w:val="decimal"/>
      <w:lvlText w:val="%1"/>
      <w:lvlJc w:val="left"/>
      <w:pPr>
        <w:ind w:left="435" w:hanging="435"/>
      </w:pPr>
    </w:lvl>
    <w:lvl w:ilvl="1">
      <w:start w:val="1"/>
      <w:numFmt w:val="lowerLetter"/>
      <w:lvlText w:val="%2)"/>
      <w:lvlJc w:val="left"/>
      <w:pPr>
        <w:ind w:left="648" w:hanging="36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3240" w:hanging="1080"/>
      </w:pPr>
    </w:lvl>
    <w:lvl w:ilvl="4">
      <w:start w:val="1"/>
      <w:numFmt w:val="decimal"/>
      <w:lvlText w:val="%1.%2.%3.%4.%5"/>
      <w:lvlJc w:val="left"/>
      <w:pPr>
        <w:ind w:left="4320" w:hanging="1440"/>
      </w:pPr>
    </w:lvl>
    <w:lvl w:ilvl="5">
      <w:start w:val="1"/>
      <w:numFmt w:val="decimal"/>
      <w:lvlText w:val="%1.%2.%3.%4.%5.%6"/>
      <w:lvlJc w:val="left"/>
      <w:pPr>
        <w:ind w:left="5400" w:hanging="1800"/>
      </w:pPr>
    </w:lvl>
    <w:lvl w:ilvl="6">
      <w:start w:val="1"/>
      <w:numFmt w:val="decimal"/>
      <w:lvlText w:val="%1.%2.%3.%4.%5.%6.%7"/>
      <w:lvlJc w:val="left"/>
      <w:pPr>
        <w:ind w:left="6120" w:hanging="1800"/>
      </w:pPr>
    </w:lvl>
    <w:lvl w:ilvl="7">
      <w:start w:val="1"/>
      <w:numFmt w:val="decimal"/>
      <w:lvlText w:val="%1.%2.%3.%4.%5.%6.%7.%8"/>
      <w:lvlJc w:val="left"/>
      <w:pPr>
        <w:ind w:left="7200" w:hanging="2160"/>
      </w:pPr>
    </w:lvl>
    <w:lvl w:ilvl="8">
      <w:start w:val="1"/>
      <w:numFmt w:val="decimal"/>
      <w:lvlText w:val="%1.%2.%3.%4.%5.%6.%7.%8.%9"/>
      <w:lvlJc w:val="left"/>
      <w:pPr>
        <w:ind w:left="8280" w:hanging="2520"/>
      </w:pPr>
    </w:lvl>
  </w:abstractNum>
  <w:abstractNum w:abstractNumId="16" w15:restartNumberingAfterBreak="0">
    <w:nsid w:val="3CA38489"/>
    <w:multiLevelType w:val="hybridMultilevel"/>
    <w:tmpl w:val="75189F4C"/>
    <w:lvl w:ilvl="0" w:tplc="CAF8452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8E1E97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1E32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D868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D258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F2C2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6A90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D2E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EE7A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07749D"/>
    <w:multiLevelType w:val="hybridMultilevel"/>
    <w:tmpl w:val="EBD4A1B4"/>
    <w:lvl w:ilvl="0" w:tplc="F2C4DE36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F0AE7A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F83228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3C34AC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FFA1228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DCF8FE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966AD4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4D0CB10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09EDEA6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40C33763"/>
    <w:multiLevelType w:val="hybridMultilevel"/>
    <w:tmpl w:val="0A1879D0"/>
    <w:lvl w:ilvl="0" w:tplc="08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40FB165E"/>
    <w:multiLevelType w:val="hybridMultilevel"/>
    <w:tmpl w:val="4C5828F0"/>
    <w:lvl w:ilvl="0" w:tplc="EA184B6E">
      <w:start w:val="1"/>
      <w:numFmt w:val="bullet"/>
      <w:pStyle w:val="ListBullet"/>
      <w:lvlText w:val=""/>
      <w:lvlJc w:val="left"/>
      <w:pPr>
        <w:tabs>
          <w:tab w:val="num" w:pos="144"/>
        </w:tabs>
        <w:ind w:left="144" w:hanging="14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3711647"/>
    <w:multiLevelType w:val="hybridMultilevel"/>
    <w:tmpl w:val="BCDA7A3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EA2E7E"/>
    <w:multiLevelType w:val="hybridMultilevel"/>
    <w:tmpl w:val="49A24992"/>
    <w:lvl w:ilvl="0" w:tplc="E90E3BC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A6ACC7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BC75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A293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2781D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BC861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EEC15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5EE8F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6A90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301590"/>
    <w:multiLevelType w:val="hybridMultilevel"/>
    <w:tmpl w:val="E72C415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B1D03"/>
    <w:multiLevelType w:val="hybridMultilevel"/>
    <w:tmpl w:val="8B6C1F6E"/>
    <w:lvl w:ilvl="0" w:tplc="3A485F2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2326F3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3E00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90F4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E4B4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C2CC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584B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6E1B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EFA00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0E1826"/>
    <w:multiLevelType w:val="multilevel"/>
    <w:tmpl w:val="DCFA1B5A"/>
    <w:lvl w:ilvl="0">
      <w:start w:val="1"/>
      <w:numFmt w:val="decimal"/>
      <w:lvlText w:val="%1"/>
      <w:lvlJc w:val="left"/>
      <w:pPr>
        <w:ind w:left="435" w:hanging="435"/>
      </w:pPr>
    </w:lvl>
    <w:lvl w:ilvl="1">
      <w:start w:val="1"/>
      <w:numFmt w:val="lowerLetter"/>
      <w:lvlText w:val="%2)"/>
      <w:lvlJc w:val="left"/>
      <w:pPr>
        <w:ind w:left="648" w:hanging="36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3240" w:hanging="1080"/>
      </w:pPr>
    </w:lvl>
    <w:lvl w:ilvl="4">
      <w:start w:val="1"/>
      <w:numFmt w:val="decimal"/>
      <w:lvlText w:val="%1.%2.%3.%4.%5"/>
      <w:lvlJc w:val="left"/>
      <w:pPr>
        <w:ind w:left="4320" w:hanging="1440"/>
      </w:pPr>
    </w:lvl>
    <w:lvl w:ilvl="5">
      <w:start w:val="1"/>
      <w:numFmt w:val="decimal"/>
      <w:lvlText w:val="%1.%2.%3.%4.%5.%6"/>
      <w:lvlJc w:val="left"/>
      <w:pPr>
        <w:ind w:left="5400" w:hanging="1800"/>
      </w:pPr>
    </w:lvl>
    <w:lvl w:ilvl="6">
      <w:start w:val="1"/>
      <w:numFmt w:val="decimal"/>
      <w:lvlText w:val="%1.%2.%3.%4.%5.%6.%7"/>
      <w:lvlJc w:val="left"/>
      <w:pPr>
        <w:ind w:left="6120" w:hanging="1800"/>
      </w:pPr>
    </w:lvl>
    <w:lvl w:ilvl="7">
      <w:start w:val="1"/>
      <w:numFmt w:val="decimal"/>
      <w:lvlText w:val="%1.%2.%3.%4.%5.%6.%7.%8"/>
      <w:lvlJc w:val="left"/>
      <w:pPr>
        <w:ind w:left="7200" w:hanging="2160"/>
      </w:pPr>
    </w:lvl>
    <w:lvl w:ilvl="8">
      <w:start w:val="1"/>
      <w:numFmt w:val="decimal"/>
      <w:lvlText w:val="%1.%2.%3.%4.%5.%6.%7.%8.%9"/>
      <w:lvlJc w:val="left"/>
      <w:pPr>
        <w:ind w:left="8280" w:hanging="2520"/>
      </w:pPr>
    </w:lvl>
  </w:abstractNum>
  <w:abstractNum w:abstractNumId="25" w15:restartNumberingAfterBreak="0">
    <w:nsid w:val="52205BC9"/>
    <w:multiLevelType w:val="hybridMultilevel"/>
    <w:tmpl w:val="D474EBC6"/>
    <w:lvl w:ilvl="0" w:tplc="08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6" w15:restartNumberingAfterBreak="0">
    <w:nsid w:val="52DFC105"/>
    <w:multiLevelType w:val="hybridMultilevel"/>
    <w:tmpl w:val="46186F94"/>
    <w:lvl w:ilvl="0" w:tplc="006A422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FA8EB3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E2B0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3049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DA8D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D6A5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E801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FC1F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DB037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36771F"/>
    <w:multiLevelType w:val="hybridMultilevel"/>
    <w:tmpl w:val="C5C260E6"/>
    <w:lvl w:ilvl="0" w:tplc="DA3A735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783271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E46B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D09A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E0895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8685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B2DA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A04E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6E1B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A67D31"/>
    <w:multiLevelType w:val="multilevel"/>
    <w:tmpl w:val="DCFA1B5A"/>
    <w:lvl w:ilvl="0">
      <w:start w:val="1"/>
      <w:numFmt w:val="decimal"/>
      <w:lvlText w:val="%1"/>
      <w:lvlJc w:val="left"/>
      <w:pPr>
        <w:ind w:left="435" w:hanging="435"/>
      </w:pPr>
    </w:lvl>
    <w:lvl w:ilvl="1">
      <w:start w:val="1"/>
      <w:numFmt w:val="lowerLetter"/>
      <w:lvlText w:val="%2)"/>
      <w:lvlJc w:val="left"/>
      <w:pPr>
        <w:ind w:left="648" w:hanging="36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3240" w:hanging="1080"/>
      </w:pPr>
    </w:lvl>
    <w:lvl w:ilvl="4">
      <w:start w:val="1"/>
      <w:numFmt w:val="decimal"/>
      <w:lvlText w:val="%1.%2.%3.%4.%5"/>
      <w:lvlJc w:val="left"/>
      <w:pPr>
        <w:ind w:left="4320" w:hanging="1440"/>
      </w:pPr>
    </w:lvl>
    <w:lvl w:ilvl="5">
      <w:start w:val="1"/>
      <w:numFmt w:val="decimal"/>
      <w:lvlText w:val="%1.%2.%3.%4.%5.%6"/>
      <w:lvlJc w:val="left"/>
      <w:pPr>
        <w:ind w:left="5400" w:hanging="1800"/>
      </w:pPr>
    </w:lvl>
    <w:lvl w:ilvl="6">
      <w:start w:val="1"/>
      <w:numFmt w:val="decimal"/>
      <w:lvlText w:val="%1.%2.%3.%4.%5.%6.%7"/>
      <w:lvlJc w:val="left"/>
      <w:pPr>
        <w:ind w:left="6120" w:hanging="1800"/>
      </w:pPr>
    </w:lvl>
    <w:lvl w:ilvl="7">
      <w:start w:val="1"/>
      <w:numFmt w:val="decimal"/>
      <w:lvlText w:val="%1.%2.%3.%4.%5.%6.%7.%8"/>
      <w:lvlJc w:val="left"/>
      <w:pPr>
        <w:ind w:left="7200" w:hanging="2160"/>
      </w:pPr>
    </w:lvl>
    <w:lvl w:ilvl="8">
      <w:start w:val="1"/>
      <w:numFmt w:val="decimal"/>
      <w:lvlText w:val="%1.%2.%3.%4.%5.%6.%7.%8.%9"/>
      <w:lvlJc w:val="left"/>
      <w:pPr>
        <w:ind w:left="8280" w:hanging="2520"/>
      </w:pPr>
    </w:lvl>
  </w:abstractNum>
  <w:abstractNum w:abstractNumId="29" w15:restartNumberingAfterBreak="0">
    <w:nsid w:val="5EBA48CC"/>
    <w:multiLevelType w:val="multilevel"/>
    <w:tmpl w:val="188CF3AA"/>
    <w:lvl w:ilvl="0">
      <w:start w:val="1"/>
      <w:numFmt w:val="decimal"/>
      <w:lvlText w:val="%1"/>
      <w:lvlJc w:val="left"/>
      <w:pPr>
        <w:ind w:left="435" w:hanging="435"/>
      </w:pPr>
    </w:lvl>
    <w:lvl w:ilvl="1">
      <w:start w:val="1"/>
      <w:numFmt w:val="lowerLetter"/>
      <w:lvlText w:val="%2)"/>
      <w:lvlJc w:val="left"/>
      <w:pPr>
        <w:ind w:left="648" w:hanging="36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3240" w:hanging="1080"/>
      </w:pPr>
    </w:lvl>
    <w:lvl w:ilvl="4">
      <w:start w:val="1"/>
      <w:numFmt w:val="decimal"/>
      <w:lvlText w:val="%1.%2.%3.%4.%5"/>
      <w:lvlJc w:val="left"/>
      <w:pPr>
        <w:ind w:left="4320" w:hanging="1440"/>
      </w:pPr>
    </w:lvl>
    <w:lvl w:ilvl="5">
      <w:start w:val="1"/>
      <w:numFmt w:val="decimal"/>
      <w:lvlText w:val="%1.%2.%3.%4.%5.%6"/>
      <w:lvlJc w:val="left"/>
      <w:pPr>
        <w:ind w:left="5400" w:hanging="1800"/>
      </w:pPr>
    </w:lvl>
    <w:lvl w:ilvl="6">
      <w:start w:val="1"/>
      <w:numFmt w:val="decimal"/>
      <w:lvlText w:val="%1.%2.%3.%4.%5.%6.%7"/>
      <w:lvlJc w:val="left"/>
      <w:pPr>
        <w:ind w:left="6120" w:hanging="1800"/>
      </w:pPr>
    </w:lvl>
    <w:lvl w:ilvl="7">
      <w:start w:val="1"/>
      <w:numFmt w:val="decimal"/>
      <w:lvlText w:val="%1.%2.%3.%4.%5.%6.%7.%8"/>
      <w:lvlJc w:val="left"/>
      <w:pPr>
        <w:ind w:left="7200" w:hanging="2160"/>
      </w:pPr>
    </w:lvl>
    <w:lvl w:ilvl="8">
      <w:start w:val="1"/>
      <w:numFmt w:val="decimal"/>
      <w:lvlText w:val="%1.%2.%3.%4.%5.%6.%7.%8.%9"/>
      <w:lvlJc w:val="left"/>
      <w:pPr>
        <w:ind w:left="8280" w:hanging="2520"/>
      </w:pPr>
    </w:lvl>
  </w:abstractNum>
  <w:abstractNum w:abstractNumId="30" w15:restartNumberingAfterBreak="0">
    <w:nsid w:val="5F5DCCC6"/>
    <w:multiLevelType w:val="hybridMultilevel"/>
    <w:tmpl w:val="4BBE38EC"/>
    <w:lvl w:ilvl="0" w:tplc="2AA446D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13449D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C85E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16A0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90E6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3E08A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2000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6214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1C46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E17A10"/>
    <w:multiLevelType w:val="hybridMultilevel"/>
    <w:tmpl w:val="1332C63A"/>
    <w:lvl w:ilvl="0" w:tplc="4C7ED16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98204A"/>
    <w:multiLevelType w:val="hybridMultilevel"/>
    <w:tmpl w:val="A0B4C12E"/>
    <w:lvl w:ilvl="0" w:tplc="CAF8371E">
      <w:start w:val="1"/>
      <w:numFmt w:val="bullet"/>
      <w:lvlText w:val="·"/>
      <w:lvlJc w:val="left"/>
      <w:pPr>
        <w:ind w:left="360" w:hanging="360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76552B4"/>
    <w:multiLevelType w:val="multilevel"/>
    <w:tmpl w:val="7F2673F6"/>
    <w:lvl w:ilvl="0">
      <w:start w:val="1"/>
      <w:numFmt w:val="decimal"/>
      <w:pStyle w:val="Heading1"/>
      <w:lvlText w:val="%1"/>
      <w:lvlJc w:val="left"/>
      <w:pPr>
        <w:ind w:left="435" w:hanging="435"/>
      </w:pPr>
    </w:lvl>
    <w:lvl w:ilvl="1">
      <w:start w:val="1"/>
      <w:numFmt w:val="decimal"/>
      <w:lvlText w:val="%1.%2"/>
      <w:lvlJc w:val="left"/>
      <w:pPr>
        <w:ind w:left="864" w:hanging="576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3240" w:hanging="1080"/>
      </w:pPr>
    </w:lvl>
    <w:lvl w:ilvl="4">
      <w:start w:val="1"/>
      <w:numFmt w:val="decimal"/>
      <w:lvlText w:val="%1.%2.%3.%4.%5"/>
      <w:lvlJc w:val="left"/>
      <w:pPr>
        <w:ind w:left="4320" w:hanging="1440"/>
      </w:pPr>
    </w:lvl>
    <w:lvl w:ilvl="5">
      <w:start w:val="1"/>
      <w:numFmt w:val="decimal"/>
      <w:lvlText w:val="%1.%2.%3.%4.%5.%6"/>
      <w:lvlJc w:val="left"/>
      <w:pPr>
        <w:ind w:left="5400" w:hanging="1800"/>
      </w:pPr>
    </w:lvl>
    <w:lvl w:ilvl="6">
      <w:start w:val="1"/>
      <w:numFmt w:val="decimal"/>
      <w:lvlText w:val="%1.%2.%3.%4.%5.%6.%7"/>
      <w:lvlJc w:val="left"/>
      <w:pPr>
        <w:ind w:left="6120" w:hanging="1800"/>
      </w:pPr>
    </w:lvl>
    <w:lvl w:ilvl="7">
      <w:start w:val="1"/>
      <w:numFmt w:val="decimal"/>
      <w:lvlText w:val="%1.%2.%3.%4.%5.%6.%7.%8"/>
      <w:lvlJc w:val="left"/>
      <w:pPr>
        <w:ind w:left="7200" w:hanging="2160"/>
      </w:pPr>
    </w:lvl>
    <w:lvl w:ilvl="8">
      <w:start w:val="1"/>
      <w:numFmt w:val="decimal"/>
      <w:lvlText w:val="%1.%2.%3.%4.%5.%6.%7.%8.%9"/>
      <w:lvlJc w:val="left"/>
      <w:pPr>
        <w:ind w:left="8280" w:hanging="2520"/>
      </w:pPr>
    </w:lvl>
  </w:abstractNum>
  <w:abstractNum w:abstractNumId="34" w15:restartNumberingAfterBreak="0">
    <w:nsid w:val="6D33E60A"/>
    <w:multiLevelType w:val="hybridMultilevel"/>
    <w:tmpl w:val="3E908C20"/>
    <w:lvl w:ilvl="0" w:tplc="4F0011F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F92C4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FACEF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06E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C8FB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4A9C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BE494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ECEF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A4DD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D484136"/>
    <w:multiLevelType w:val="multilevel"/>
    <w:tmpl w:val="DCFA1B5A"/>
    <w:lvl w:ilvl="0">
      <w:start w:val="1"/>
      <w:numFmt w:val="decimal"/>
      <w:lvlText w:val="%1"/>
      <w:lvlJc w:val="left"/>
      <w:pPr>
        <w:ind w:left="435" w:hanging="435"/>
      </w:pPr>
    </w:lvl>
    <w:lvl w:ilvl="1">
      <w:start w:val="1"/>
      <w:numFmt w:val="lowerLetter"/>
      <w:lvlText w:val="%2)"/>
      <w:lvlJc w:val="left"/>
      <w:pPr>
        <w:ind w:left="648" w:hanging="36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3240" w:hanging="1080"/>
      </w:pPr>
    </w:lvl>
    <w:lvl w:ilvl="4">
      <w:start w:val="1"/>
      <w:numFmt w:val="decimal"/>
      <w:lvlText w:val="%1.%2.%3.%4.%5"/>
      <w:lvlJc w:val="left"/>
      <w:pPr>
        <w:ind w:left="4320" w:hanging="1440"/>
      </w:pPr>
    </w:lvl>
    <w:lvl w:ilvl="5">
      <w:start w:val="1"/>
      <w:numFmt w:val="decimal"/>
      <w:lvlText w:val="%1.%2.%3.%4.%5.%6"/>
      <w:lvlJc w:val="left"/>
      <w:pPr>
        <w:ind w:left="5400" w:hanging="1800"/>
      </w:pPr>
    </w:lvl>
    <w:lvl w:ilvl="6">
      <w:start w:val="1"/>
      <w:numFmt w:val="decimal"/>
      <w:lvlText w:val="%1.%2.%3.%4.%5.%6.%7"/>
      <w:lvlJc w:val="left"/>
      <w:pPr>
        <w:ind w:left="6120" w:hanging="1800"/>
      </w:pPr>
    </w:lvl>
    <w:lvl w:ilvl="7">
      <w:start w:val="1"/>
      <w:numFmt w:val="decimal"/>
      <w:lvlText w:val="%1.%2.%3.%4.%5.%6.%7.%8"/>
      <w:lvlJc w:val="left"/>
      <w:pPr>
        <w:ind w:left="7200" w:hanging="2160"/>
      </w:pPr>
    </w:lvl>
    <w:lvl w:ilvl="8">
      <w:start w:val="1"/>
      <w:numFmt w:val="decimal"/>
      <w:lvlText w:val="%1.%2.%3.%4.%5.%6.%7.%8.%9"/>
      <w:lvlJc w:val="left"/>
      <w:pPr>
        <w:ind w:left="8280" w:hanging="2520"/>
      </w:pPr>
    </w:lvl>
  </w:abstractNum>
  <w:abstractNum w:abstractNumId="36" w15:restartNumberingAfterBreak="0">
    <w:nsid w:val="723F3813"/>
    <w:multiLevelType w:val="hybridMultilevel"/>
    <w:tmpl w:val="C002B01A"/>
    <w:lvl w:ilvl="0" w:tplc="AFA82AE6">
      <w:start w:val="1"/>
      <w:numFmt w:val="bullet"/>
      <w:lvlText w:val="·"/>
      <w:lvlJc w:val="left"/>
      <w:pPr>
        <w:tabs>
          <w:tab w:val="num" w:pos="144"/>
        </w:tabs>
        <w:ind w:left="144" w:hanging="144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CF468E6"/>
    <w:multiLevelType w:val="hybridMultilevel"/>
    <w:tmpl w:val="3C109546"/>
    <w:lvl w:ilvl="0" w:tplc="0816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 w16cid:durableId="1496333442">
    <w:abstractNumId w:val="3"/>
  </w:num>
  <w:num w:numId="2" w16cid:durableId="1160854656">
    <w:abstractNumId w:val="1"/>
  </w:num>
  <w:num w:numId="3" w16cid:durableId="652950561">
    <w:abstractNumId w:val="32"/>
  </w:num>
  <w:num w:numId="4" w16cid:durableId="1207639660">
    <w:abstractNumId w:val="36"/>
  </w:num>
  <w:num w:numId="5" w16cid:durableId="873079563">
    <w:abstractNumId w:val="19"/>
  </w:num>
  <w:num w:numId="6" w16cid:durableId="876116401">
    <w:abstractNumId w:val="19"/>
    <w:lvlOverride w:ilvl="0">
      <w:startOverride w:val="1"/>
    </w:lvlOverride>
  </w:num>
  <w:num w:numId="7" w16cid:durableId="3211907">
    <w:abstractNumId w:val="22"/>
  </w:num>
  <w:num w:numId="8" w16cid:durableId="44453391">
    <w:abstractNumId w:val="31"/>
  </w:num>
  <w:num w:numId="9" w16cid:durableId="302084691">
    <w:abstractNumId w:val="12"/>
  </w:num>
  <w:num w:numId="10" w16cid:durableId="1071655997">
    <w:abstractNumId w:val="8"/>
  </w:num>
  <w:num w:numId="11" w16cid:durableId="1510947876">
    <w:abstractNumId w:val="14"/>
  </w:num>
  <w:num w:numId="12" w16cid:durableId="1510631650">
    <w:abstractNumId w:val="10"/>
  </w:num>
  <w:num w:numId="13" w16cid:durableId="877203287">
    <w:abstractNumId w:val="33"/>
  </w:num>
  <w:num w:numId="14" w16cid:durableId="341013481">
    <w:abstractNumId w:val="10"/>
  </w:num>
  <w:num w:numId="15" w16cid:durableId="148399688">
    <w:abstractNumId w:val="10"/>
  </w:num>
  <w:num w:numId="16" w16cid:durableId="519470814">
    <w:abstractNumId w:val="10"/>
  </w:num>
  <w:num w:numId="17" w16cid:durableId="197932949">
    <w:abstractNumId w:val="0"/>
  </w:num>
  <w:num w:numId="18" w16cid:durableId="768308343">
    <w:abstractNumId w:val="0"/>
    <w:lvlOverride w:ilvl="0">
      <w:startOverride w:val="1"/>
    </w:lvlOverride>
  </w:num>
  <w:num w:numId="19" w16cid:durableId="1415935313">
    <w:abstractNumId w:val="0"/>
  </w:num>
  <w:num w:numId="20" w16cid:durableId="1535076875">
    <w:abstractNumId w:val="0"/>
  </w:num>
  <w:num w:numId="21" w16cid:durableId="70078180">
    <w:abstractNumId w:val="17"/>
  </w:num>
  <w:num w:numId="22" w16cid:durableId="1955667518">
    <w:abstractNumId w:val="33"/>
  </w:num>
  <w:num w:numId="23" w16cid:durableId="221215895">
    <w:abstractNumId w:val="33"/>
  </w:num>
  <w:num w:numId="24" w16cid:durableId="120004546">
    <w:abstractNumId w:val="37"/>
  </w:num>
  <w:num w:numId="25" w16cid:durableId="191043870">
    <w:abstractNumId w:val="11"/>
  </w:num>
  <w:num w:numId="26" w16cid:durableId="1129781223">
    <w:abstractNumId w:val="18"/>
  </w:num>
  <w:num w:numId="27" w16cid:durableId="2069457075">
    <w:abstractNumId w:val="13"/>
  </w:num>
  <w:num w:numId="28" w16cid:durableId="816411309">
    <w:abstractNumId w:val="2"/>
  </w:num>
  <w:num w:numId="29" w16cid:durableId="1751847453">
    <w:abstractNumId w:val="26"/>
  </w:num>
  <w:num w:numId="30" w16cid:durableId="2027519844">
    <w:abstractNumId w:val="7"/>
  </w:num>
  <w:num w:numId="31" w16cid:durableId="600184442">
    <w:abstractNumId w:val="21"/>
  </w:num>
  <w:num w:numId="32" w16cid:durableId="312875463">
    <w:abstractNumId w:val="23"/>
  </w:num>
  <w:num w:numId="33" w16cid:durableId="132261799">
    <w:abstractNumId w:val="4"/>
  </w:num>
  <w:num w:numId="34" w16cid:durableId="967469091">
    <w:abstractNumId w:val="16"/>
  </w:num>
  <w:num w:numId="35" w16cid:durableId="1595092395">
    <w:abstractNumId w:val="34"/>
  </w:num>
  <w:num w:numId="36" w16cid:durableId="2014453288">
    <w:abstractNumId w:val="27"/>
  </w:num>
  <w:num w:numId="37" w16cid:durableId="683635634">
    <w:abstractNumId w:val="5"/>
  </w:num>
  <w:num w:numId="38" w16cid:durableId="841629376">
    <w:abstractNumId w:val="30"/>
  </w:num>
  <w:num w:numId="39" w16cid:durableId="1775130955">
    <w:abstractNumId w:val="25"/>
  </w:num>
  <w:num w:numId="40" w16cid:durableId="682174244">
    <w:abstractNumId w:val="20"/>
  </w:num>
  <w:num w:numId="41" w16cid:durableId="397821777">
    <w:abstractNumId w:val="6"/>
  </w:num>
  <w:num w:numId="42" w16cid:durableId="57678460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2005737424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89488794">
    <w:abstractNumId w:val="29"/>
  </w:num>
  <w:num w:numId="45" w16cid:durableId="1725173159">
    <w:abstractNumId w:val="35"/>
  </w:num>
  <w:num w:numId="46" w16cid:durableId="1568373623">
    <w:abstractNumId w:val="9"/>
  </w:num>
  <w:num w:numId="47" w16cid:durableId="587421084">
    <w:abstractNumId w:val="28"/>
  </w:num>
  <w:num w:numId="48" w16cid:durableId="1722627488">
    <w:abstractNumId w:val="15"/>
  </w:num>
  <w:num w:numId="49" w16cid:durableId="35022765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78C0"/>
    <w:rsid w:val="00000790"/>
    <w:rsid w:val="00002C87"/>
    <w:rsid w:val="00003C0F"/>
    <w:rsid w:val="00004427"/>
    <w:rsid w:val="00011B38"/>
    <w:rsid w:val="00012A45"/>
    <w:rsid w:val="00013EF7"/>
    <w:rsid w:val="00014BE4"/>
    <w:rsid w:val="00016C1C"/>
    <w:rsid w:val="000173CF"/>
    <w:rsid w:val="00017F4B"/>
    <w:rsid w:val="00020745"/>
    <w:rsid w:val="00021AE0"/>
    <w:rsid w:val="00026A19"/>
    <w:rsid w:val="000307CA"/>
    <w:rsid w:val="00031FC7"/>
    <w:rsid w:val="000320A1"/>
    <w:rsid w:val="00033B27"/>
    <w:rsid w:val="0003788A"/>
    <w:rsid w:val="00040502"/>
    <w:rsid w:val="000422F9"/>
    <w:rsid w:val="00042DC2"/>
    <w:rsid w:val="00043AC9"/>
    <w:rsid w:val="00052133"/>
    <w:rsid w:val="00054DA9"/>
    <w:rsid w:val="0005783A"/>
    <w:rsid w:val="00060A2C"/>
    <w:rsid w:val="00064D01"/>
    <w:rsid w:val="00070383"/>
    <w:rsid w:val="00070C19"/>
    <w:rsid w:val="0007120C"/>
    <w:rsid w:val="00074B66"/>
    <w:rsid w:val="0007631C"/>
    <w:rsid w:val="000801F4"/>
    <w:rsid w:val="000830A9"/>
    <w:rsid w:val="00085368"/>
    <w:rsid w:val="000859C1"/>
    <w:rsid w:val="00085FA6"/>
    <w:rsid w:val="00087292"/>
    <w:rsid w:val="000A2A9F"/>
    <w:rsid w:val="000A2B76"/>
    <w:rsid w:val="000B6715"/>
    <w:rsid w:val="000C2BB6"/>
    <w:rsid w:val="000C643F"/>
    <w:rsid w:val="000D0AE7"/>
    <w:rsid w:val="000D1C0C"/>
    <w:rsid w:val="000D1CCA"/>
    <w:rsid w:val="000D468F"/>
    <w:rsid w:val="000E33C6"/>
    <w:rsid w:val="000E6519"/>
    <w:rsid w:val="000F14E0"/>
    <w:rsid w:val="000F25ED"/>
    <w:rsid w:val="000F6D14"/>
    <w:rsid w:val="00101CE3"/>
    <w:rsid w:val="0010271A"/>
    <w:rsid w:val="00103445"/>
    <w:rsid w:val="0010471B"/>
    <w:rsid w:val="00106F0A"/>
    <w:rsid w:val="0010701F"/>
    <w:rsid w:val="0011073E"/>
    <w:rsid w:val="00122B6C"/>
    <w:rsid w:val="00124D25"/>
    <w:rsid w:val="0013170A"/>
    <w:rsid w:val="00131A92"/>
    <w:rsid w:val="00133714"/>
    <w:rsid w:val="00145F63"/>
    <w:rsid w:val="0014717B"/>
    <w:rsid w:val="00147BD8"/>
    <w:rsid w:val="001549A1"/>
    <w:rsid w:val="00155D50"/>
    <w:rsid w:val="00160147"/>
    <w:rsid w:val="001625EC"/>
    <w:rsid w:val="00163C3F"/>
    <w:rsid w:val="00163F5A"/>
    <w:rsid w:val="00166BB1"/>
    <w:rsid w:val="001700C9"/>
    <w:rsid w:val="00172197"/>
    <w:rsid w:val="00173E8C"/>
    <w:rsid w:val="001743A8"/>
    <w:rsid w:val="0017491F"/>
    <w:rsid w:val="0018208C"/>
    <w:rsid w:val="0018597A"/>
    <w:rsid w:val="001A03DD"/>
    <w:rsid w:val="001A2168"/>
    <w:rsid w:val="001A6530"/>
    <w:rsid w:val="001A663D"/>
    <w:rsid w:val="001A77DA"/>
    <w:rsid w:val="001B2FE2"/>
    <w:rsid w:val="001B3C28"/>
    <w:rsid w:val="001B4090"/>
    <w:rsid w:val="001B4740"/>
    <w:rsid w:val="001B58A0"/>
    <w:rsid w:val="001C48D9"/>
    <w:rsid w:val="001D1E3D"/>
    <w:rsid w:val="001D55EA"/>
    <w:rsid w:val="001D5B8D"/>
    <w:rsid w:val="001E0175"/>
    <w:rsid w:val="001E1698"/>
    <w:rsid w:val="001E378E"/>
    <w:rsid w:val="001E6237"/>
    <w:rsid w:val="001E6435"/>
    <w:rsid w:val="001F101C"/>
    <w:rsid w:val="001F293D"/>
    <w:rsid w:val="001F7C3D"/>
    <w:rsid w:val="002005CE"/>
    <w:rsid w:val="002025C1"/>
    <w:rsid w:val="00207328"/>
    <w:rsid w:val="00212A9D"/>
    <w:rsid w:val="002252F4"/>
    <w:rsid w:val="00226D05"/>
    <w:rsid w:val="002336A3"/>
    <w:rsid w:val="00234407"/>
    <w:rsid w:val="00236538"/>
    <w:rsid w:val="00237241"/>
    <w:rsid w:val="00250C0F"/>
    <w:rsid w:val="00252F9B"/>
    <w:rsid w:val="00254109"/>
    <w:rsid w:val="00254356"/>
    <w:rsid w:val="002578C0"/>
    <w:rsid w:val="0026234F"/>
    <w:rsid w:val="00262E11"/>
    <w:rsid w:val="00263B5C"/>
    <w:rsid w:val="00280067"/>
    <w:rsid w:val="00290639"/>
    <w:rsid w:val="00291F09"/>
    <w:rsid w:val="00292C26"/>
    <w:rsid w:val="002A0ADB"/>
    <w:rsid w:val="002A3C30"/>
    <w:rsid w:val="002A3DA3"/>
    <w:rsid w:val="002A40D3"/>
    <w:rsid w:val="002B4B07"/>
    <w:rsid w:val="002B57A6"/>
    <w:rsid w:val="002C231B"/>
    <w:rsid w:val="002C4C7D"/>
    <w:rsid w:val="002C5D1F"/>
    <w:rsid w:val="002C6496"/>
    <w:rsid w:val="002D1917"/>
    <w:rsid w:val="002D1B3F"/>
    <w:rsid w:val="002D4AC0"/>
    <w:rsid w:val="002E4FD4"/>
    <w:rsid w:val="002E646C"/>
    <w:rsid w:val="002F3C97"/>
    <w:rsid w:val="002F6E72"/>
    <w:rsid w:val="003020CA"/>
    <w:rsid w:val="00302C76"/>
    <w:rsid w:val="0030442B"/>
    <w:rsid w:val="003045DD"/>
    <w:rsid w:val="00305B00"/>
    <w:rsid w:val="00306F56"/>
    <w:rsid w:val="0031265A"/>
    <w:rsid w:val="003129F7"/>
    <w:rsid w:val="00314140"/>
    <w:rsid w:val="0032499A"/>
    <w:rsid w:val="00327341"/>
    <w:rsid w:val="00327A2F"/>
    <w:rsid w:val="00332D79"/>
    <w:rsid w:val="0033498A"/>
    <w:rsid w:val="0033676D"/>
    <w:rsid w:val="00346185"/>
    <w:rsid w:val="003523A0"/>
    <w:rsid w:val="0035247E"/>
    <w:rsid w:val="0035542F"/>
    <w:rsid w:val="003565D1"/>
    <w:rsid w:val="00361E73"/>
    <w:rsid w:val="00364B9C"/>
    <w:rsid w:val="00365636"/>
    <w:rsid w:val="00372682"/>
    <w:rsid w:val="00380137"/>
    <w:rsid w:val="00391E4E"/>
    <w:rsid w:val="0039456F"/>
    <w:rsid w:val="003A7ABF"/>
    <w:rsid w:val="003B5603"/>
    <w:rsid w:val="003B6DF0"/>
    <w:rsid w:val="003C1AB5"/>
    <w:rsid w:val="003C5F1D"/>
    <w:rsid w:val="003D0B5C"/>
    <w:rsid w:val="003D0DB3"/>
    <w:rsid w:val="003D11CA"/>
    <w:rsid w:val="003E1308"/>
    <w:rsid w:val="003E38AC"/>
    <w:rsid w:val="003E4BB3"/>
    <w:rsid w:val="003E5069"/>
    <w:rsid w:val="003E5788"/>
    <w:rsid w:val="003F0D68"/>
    <w:rsid w:val="003F20D5"/>
    <w:rsid w:val="003F24F4"/>
    <w:rsid w:val="003F39AA"/>
    <w:rsid w:val="00400BB7"/>
    <w:rsid w:val="00400DF4"/>
    <w:rsid w:val="00404367"/>
    <w:rsid w:val="004054EE"/>
    <w:rsid w:val="00406ADC"/>
    <w:rsid w:val="00406DE7"/>
    <w:rsid w:val="00412256"/>
    <w:rsid w:val="004139CA"/>
    <w:rsid w:val="00414C29"/>
    <w:rsid w:val="004174C6"/>
    <w:rsid w:val="0042140C"/>
    <w:rsid w:val="00423E60"/>
    <w:rsid w:val="00424576"/>
    <w:rsid w:val="0042620F"/>
    <w:rsid w:val="004274FF"/>
    <w:rsid w:val="00434875"/>
    <w:rsid w:val="00437A80"/>
    <w:rsid w:val="004438ED"/>
    <w:rsid w:val="00445D8E"/>
    <w:rsid w:val="00450A7D"/>
    <w:rsid w:val="00453BF3"/>
    <w:rsid w:val="00455A87"/>
    <w:rsid w:val="004639BE"/>
    <w:rsid w:val="004641BE"/>
    <w:rsid w:val="00466F4B"/>
    <w:rsid w:val="00476E5D"/>
    <w:rsid w:val="00483D61"/>
    <w:rsid w:val="004846B5"/>
    <w:rsid w:val="00491222"/>
    <w:rsid w:val="00492121"/>
    <w:rsid w:val="004A04C6"/>
    <w:rsid w:val="004A1FF7"/>
    <w:rsid w:val="004A485A"/>
    <w:rsid w:val="004B00D0"/>
    <w:rsid w:val="004B3D19"/>
    <w:rsid w:val="004B6AED"/>
    <w:rsid w:val="004C0B93"/>
    <w:rsid w:val="004C565C"/>
    <w:rsid w:val="004C587B"/>
    <w:rsid w:val="004D2A58"/>
    <w:rsid w:val="004D6EC2"/>
    <w:rsid w:val="004E21B9"/>
    <w:rsid w:val="004E68BF"/>
    <w:rsid w:val="004F03B3"/>
    <w:rsid w:val="004F496B"/>
    <w:rsid w:val="00502FF5"/>
    <w:rsid w:val="005066FE"/>
    <w:rsid w:val="005079C1"/>
    <w:rsid w:val="00511509"/>
    <w:rsid w:val="00513128"/>
    <w:rsid w:val="005149E1"/>
    <w:rsid w:val="0051563A"/>
    <w:rsid w:val="00522E18"/>
    <w:rsid w:val="00522F95"/>
    <w:rsid w:val="00531CD0"/>
    <w:rsid w:val="0053231E"/>
    <w:rsid w:val="00537B40"/>
    <w:rsid w:val="00541F4A"/>
    <w:rsid w:val="005439F7"/>
    <w:rsid w:val="00556335"/>
    <w:rsid w:val="00557FC9"/>
    <w:rsid w:val="005600FE"/>
    <w:rsid w:val="00561DF3"/>
    <w:rsid w:val="00561F1F"/>
    <w:rsid w:val="00563475"/>
    <w:rsid w:val="005657FA"/>
    <w:rsid w:val="00565BCA"/>
    <w:rsid w:val="00565E09"/>
    <w:rsid w:val="00570042"/>
    <w:rsid w:val="0057221E"/>
    <w:rsid w:val="00574E27"/>
    <w:rsid w:val="0057610F"/>
    <w:rsid w:val="00580032"/>
    <w:rsid w:val="0058038D"/>
    <w:rsid w:val="005810EE"/>
    <w:rsid w:val="00581269"/>
    <w:rsid w:val="00586943"/>
    <w:rsid w:val="005A05D9"/>
    <w:rsid w:val="005A3CBE"/>
    <w:rsid w:val="005A4C52"/>
    <w:rsid w:val="005A7232"/>
    <w:rsid w:val="005B2102"/>
    <w:rsid w:val="005C0390"/>
    <w:rsid w:val="005C20EC"/>
    <w:rsid w:val="005C7AE0"/>
    <w:rsid w:val="005D0CCD"/>
    <w:rsid w:val="005D5D16"/>
    <w:rsid w:val="005E2EE3"/>
    <w:rsid w:val="005E4C4A"/>
    <w:rsid w:val="005E6A13"/>
    <w:rsid w:val="005E7339"/>
    <w:rsid w:val="005F2ADE"/>
    <w:rsid w:val="005F2B57"/>
    <w:rsid w:val="005F4890"/>
    <w:rsid w:val="005F747C"/>
    <w:rsid w:val="00602397"/>
    <w:rsid w:val="00604985"/>
    <w:rsid w:val="00611059"/>
    <w:rsid w:val="00617950"/>
    <w:rsid w:val="00620228"/>
    <w:rsid w:val="00620718"/>
    <w:rsid w:val="006265D4"/>
    <w:rsid w:val="00627B30"/>
    <w:rsid w:val="00627D4D"/>
    <w:rsid w:val="00632088"/>
    <w:rsid w:val="00632C90"/>
    <w:rsid w:val="00634399"/>
    <w:rsid w:val="006361E6"/>
    <w:rsid w:val="00641904"/>
    <w:rsid w:val="00645194"/>
    <w:rsid w:val="00655AD8"/>
    <w:rsid w:val="006568C2"/>
    <w:rsid w:val="0066712E"/>
    <w:rsid w:val="006804AF"/>
    <w:rsid w:val="00682205"/>
    <w:rsid w:val="00682BD1"/>
    <w:rsid w:val="006848AA"/>
    <w:rsid w:val="00685FD9"/>
    <w:rsid w:val="00687C39"/>
    <w:rsid w:val="006942D1"/>
    <w:rsid w:val="006962F8"/>
    <w:rsid w:val="006A4089"/>
    <w:rsid w:val="006A5525"/>
    <w:rsid w:val="006A5637"/>
    <w:rsid w:val="006A66C9"/>
    <w:rsid w:val="006B3DFB"/>
    <w:rsid w:val="006B604A"/>
    <w:rsid w:val="006B7014"/>
    <w:rsid w:val="006C4003"/>
    <w:rsid w:val="006C61CB"/>
    <w:rsid w:val="006C7F23"/>
    <w:rsid w:val="006D0A13"/>
    <w:rsid w:val="006D68E7"/>
    <w:rsid w:val="006D71AF"/>
    <w:rsid w:val="006E06B3"/>
    <w:rsid w:val="006E0DC1"/>
    <w:rsid w:val="006E399B"/>
    <w:rsid w:val="006E6BC8"/>
    <w:rsid w:val="006E718E"/>
    <w:rsid w:val="006F00BD"/>
    <w:rsid w:val="006F2EDC"/>
    <w:rsid w:val="006F3601"/>
    <w:rsid w:val="00702E29"/>
    <w:rsid w:val="0070697A"/>
    <w:rsid w:val="0071173A"/>
    <w:rsid w:val="007145B7"/>
    <w:rsid w:val="007151FF"/>
    <w:rsid w:val="00725AEF"/>
    <w:rsid w:val="007309BB"/>
    <w:rsid w:val="00731549"/>
    <w:rsid w:val="00732B10"/>
    <w:rsid w:val="00733050"/>
    <w:rsid w:val="00735050"/>
    <w:rsid w:val="007423E6"/>
    <w:rsid w:val="0074242A"/>
    <w:rsid w:val="00744AA9"/>
    <w:rsid w:val="007452A2"/>
    <w:rsid w:val="00746A1F"/>
    <w:rsid w:val="00752D98"/>
    <w:rsid w:val="00754B80"/>
    <w:rsid w:val="00754BB4"/>
    <w:rsid w:val="0075714D"/>
    <w:rsid w:val="00761B42"/>
    <w:rsid w:val="00761F58"/>
    <w:rsid w:val="00762F27"/>
    <w:rsid w:val="0076429B"/>
    <w:rsid w:val="00766BDA"/>
    <w:rsid w:val="00776746"/>
    <w:rsid w:val="007767AB"/>
    <w:rsid w:val="00776E0E"/>
    <w:rsid w:val="00777E5C"/>
    <w:rsid w:val="007812B4"/>
    <w:rsid w:val="007817D3"/>
    <w:rsid w:val="0078218C"/>
    <w:rsid w:val="00782307"/>
    <w:rsid w:val="007833FA"/>
    <w:rsid w:val="007840E1"/>
    <w:rsid w:val="00784578"/>
    <w:rsid w:val="007878FC"/>
    <w:rsid w:val="007903D0"/>
    <w:rsid w:val="007905D0"/>
    <w:rsid w:val="00790D28"/>
    <w:rsid w:val="00793058"/>
    <w:rsid w:val="0079454E"/>
    <w:rsid w:val="007A0B08"/>
    <w:rsid w:val="007A3251"/>
    <w:rsid w:val="007B00AD"/>
    <w:rsid w:val="007B04B7"/>
    <w:rsid w:val="007B0BBC"/>
    <w:rsid w:val="007B0EE5"/>
    <w:rsid w:val="007B12B6"/>
    <w:rsid w:val="007B7581"/>
    <w:rsid w:val="007D1DFB"/>
    <w:rsid w:val="007D3D6E"/>
    <w:rsid w:val="007E26CC"/>
    <w:rsid w:val="007F2AC8"/>
    <w:rsid w:val="007F54B8"/>
    <w:rsid w:val="007F74E7"/>
    <w:rsid w:val="007F7FA5"/>
    <w:rsid w:val="0080042F"/>
    <w:rsid w:val="0080532D"/>
    <w:rsid w:val="00807F22"/>
    <w:rsid w:val="00812A58"/>
    <w:rsid w:val="00813D1F"/>
    <w:rsid w:val="0081442D"/>
    <w:rsid w:val="008145BF"/>
    <w:rsid w:val="00817A4F"/>
    <w:rsid w:val="008222E5"/>
    <w:rsid w:val="00822ECE"/>
    <w:rsid w:val="00825EF7"/>
    <w:rsid w:val="0083143C"/>
    <w:rsid w:val="00832DB3"/>
    <w:rsid w:val="0083375B"/>
    <w:rsid w:val="00834ED1"/>
    <w:rsid w:val="0083554A"/>
    <w:rsid w:val="00836623"/>
    <w:rsid w:val="008374C1"/>
    <w:rsid w:val="0084308D"/>
    <w:rsid w:val="00847093"/>
    <w:rsid w:val="00852A22"/>
    <w:rsid w:val="00855EC1"/>
    <w:rsid w:val="00857315"/>
    <w:rsid w:val="00863938"/>
    <w:rsid w:val="00865B68"/>
    <w:rsid w:val="008676EA"/>
    <w:rsid w:val="00871E35"/>
    <w:rsid w:val="00872949"/>
    <w:rsid w:val="00885322"/>
    <w:rsid w:val="00893715"/>
    <w:rsid w:val="008942BA"/>
    <w:rsid w:val="00895A33"/>
    <w:rsid w:val="008A03A8"/>
    <w:rsid w:val="008A2F3D"/>
    <w:rsid w:val="008A45AB"/>
    <w:rsid w:val="008A4B21"/>
    <w:rsid w:val="008A54FA"/>
    <w:rsid w:val="008B02CD"/>
    <w:rsid w:val="008B18F0"/>
    <w:rsid w:val="008B708F"/>
    <w:rsid w:val="008B793B"/>
    <w:rsid w:val="008B7D06"/>
    <w:rsid w:val="008C1A54"/>
    <w:rsid w:val="008D15E6"/>
    <w:rsid w:val="008D6CBF"/>
    <w:rsid w:val="008E0414"/>
    <w:rsid w:val="008E7035"/>
    <w:rsid w:val="008F02CB"/>
    <w:rsid w:val="008F09F4"/>
    <w:rsid w:val="008F70EB"/>
    <w:rsid w:val="008F7415"/>
    <w:rsid w:val="008F7912"/>
    <w:rsid w:val="00900E0B"/>
    <w:rsid w:val="00902020"/>
    <w:rsid w:val="00906318"/>
    <w:rsid w:val="009079AD"/>
    <w:rsid w:val="009106A4"/>
    <w:rsid w:val="0091468A"/>
    <w:rsid w:val="00915E06"/>
    <w:rsid w:val="00916D26"/>
    <w:rsid w:val="00921BC1"/>
    <w:rsid w:val="00922970"/>
    <w:rsid w:val="00923879"/>
    <w:rsid w:val="009239D1"/>
    <w:rsid w:val="00925533"/>
    <w:rsid w:val="009257AC"/>
    <w:rsid w:val="009300E5"/>
    <w:rsid w:val="00930B38"/>
    <w:rsid w:val="00930D8B"/>
    <w:rsid w:val="009315C6"/>
    <w:rsid w:val="00934215"/>
    <w:rsid w:val="009342EC"/>
    <w:rsid w:val="00934E99"/>
    <w:rsid w:val="00935DA8"/>
    <w:rsid w:val="0093612D"/>
    <w:rsid w:val="00943E19"/>
    <w:rsid w:val="009468E5"/>
    <w:rsid w:val="00946DFB"/>
    <w:rsid w:val="0095360E"/>
    <w:rsid w:val="00960CCD"/>
    <w:rsid w:val="009704F5"/>
    <w:rsid w:val="009709E7"/>
    <w:rsid w:val="00971A0E"/>
    <w:rsid w:val="00971C5E"/>
    <w:rsid w:val="00972C79"/>
    <w:rsid w:val="00973F18"/>
    <w:rsid w:val="009760F6"/>
    <w:rsid w:val="0098189F"/>
    <w:rsid w:val="00984F8B"/>
    <w:rsid w:val="00990448"/>
    <w:rsid w:val="009977D7"/>
    <w:rsid w:val="00997800"/>
    <w:rsid w:val="009A158B"/>
    <w:rsid w:val="009A300F"/>
    <w:rsid w:val="009A3125"/>
    <w:rsid w:val="009A5920"/>
    <w:rsid w:val="009B6552"/>
    <w:rsid w:val="009B73F5"/>
    <w:rsid w:val="009C0E21"/>
    <w:rsid w:val="009C13B5"/>
    <w:rsid w:val="009C3AE0"/>
    <w:rsid w:val="009C4C8F"/>
    <w:rsid w:val="009D4415"/>
    <w:rsid w:val="009E2C11"/>
    <w:rsid w:val="009E3227"/>
    <w:rsid w:val="009E4B4D"/>
    <w:rsid w:val="009F2A06"/>
    <w:rsid w:val="009F5060"/>
    <w:rsid w:val="009F6DE9"/>
    <w:rsid w:val="00A11EA1"/>
    <w:rsid w:val="00A11FDE"/>
    <w:rsid w:val="00A120AD"/>
    <w:rsid w:val="00A12367"/>
    <w:rsid w:val="00A20C24"/>
    <w:rsid w:val="00A20EB5"/>
    <w:rsid w:val="00A2112A"/>
    <w:rsid w:val="00A21C7E"/>
    <w:rsid w:val="00A220B3"/>
    <w:rsid w:val="00A25FCE"/>
    <w:rsid w:val="00A26228"/>
    <w:rsid w:val="00A27E82"/>
    <w:rsid w:val="00A34625"/>
    <w:rsid w:val="00A349F0"/>
    <w:rsid w:val="00A36AB5"/>
    <w:rsid w:val="00A44354"/>
    <w:rsid w:val="00A44E9F"/>
    <w:rsid w:val="00A45484"/>
    <w:rsid w:val="00A45E53"/>
    <w:rsid w:val="00A51A24"/>
    <w:rsid w:val="00A53BD8"/>
    <w:rsid w:val="00A73219"/>
    <w:rsid w:val="00A770E5"/>
    <w:rsid w:val="00A773A4"/>
    <w:rsid w:val="00A8200D"/>
    <w:rsid w:val="00A82BAD"/>
    <w:rsid w:val="00A8531B"/>
    <w:rsid w:val="00A90795"/>
    <w:rsid w:val="00A95E0C"/>
    <w:rsid w:val="00A9790B"/>
    <w:rsid w:val="00AA079F"/>
    <w:rsid w:val="00AA3672"/>
    <w:rsid w:val="00AA45D5"/>
    <w:rsid w:val="00AA62DA"/>
    <w:rsid w:val="00AB14D9"/>
    <w:rsid w:val="00AB54A4"/>
    <w:rsid w:val="00AB6B90"/>
    <w:rsid w:val="00AC0F69"/>
    <w:rsid w:val="00AC3872"/>
    <w:rsid w:val="00AC3F34"/>
    <w:rsid w:val="00AC431D"/>
    <w:rsid w:val="00AC5268"/>
    <w:rsid w:val="00AC60EA"/>
    <w:rsid w:val="00AC6F30"/>
    <w:rsid w:val="00AD18E0"/>
    <w:rsid w:val="00AE6970"/>
    <w:rsid w:val="00AE77B5"/>
    <w:rsid w:val="00AF4799"/>
    <w:rsid w:val="00AF5616"/>
    <w:rsid w:val="00B02226"/>
    <w:rsid w:val="00B03233"/>
    <w:rsid w:val="00B05392"/>
    <w:rsid w:val="00B12349"/>
    <w:rsid w:val="00B13D5E"/>
    <w:rsid w:val="00B1583A"/>
    <w:rsid w:val="00B203B1"/>
    <w:rsid w:val="00B2272B"/>
    <w:rsid w:val="00B234E3"/>
    <w:rsid w:val="00B268ED"/>
    <w:rsid w:val="00B26993"/>
    <w:rsid w:val="00B31012"/>
    <w:rsid w:val="00B33058"/>
    <w:rsid w:val="00B41B69"/>
    <w:rsid w:val="00B45E1C"/>
    <w:rsid w:val="00B46A22"/>
    <w:rsid w:val="00B52146"/>
    <w:rsid w:val="00B57BEF"/>
    <w:rsid w:val="00B6069B"/>
    <w:rsid w:val="00B63C34"/>
    <w:rsid w:val="00B64732"/>
    <w:rsid w:val="00B65F1E"/>
    <w:rsid w:val="00B67509"/>
    <w:rsid w:val="00B713F8"/>
    <w:rsid w:val="00B7168F"/>
    <w:rsid w:val="00B73B3B"/>
    <w:rsid w:val="00B74F7D"/>
    <w:rsid w:val="00B75F24"/>
    <w:rsid w:val="00B76810"/>
    <w:rsid w:val="00B77DC1"/>
    <w:rsid w:val="00B8062A"/>
    <w:rsid w:val="00B92318"/>
    <w:rsid w:val="00B959EA"/>
    <w:rsid w:val="00BA3AD8"/>
    <w:rsid w:val="00BB185F"/>
    <w:rsid w:val="00BB1A51"/>
    <w:rsid w:val="00BB29D6"/>
    <w:rsid w:val="00BB2A11"/>
    <w:rsid w:val="00BB44D3"/>
    <w:rsid w:val="00BB55DC"/>
    <w:rsid w:val="00BB5B58"/>
    <w:rsid w:val="00BC0023"/>
    <w:rsid w:val="00BC193C"/>
    <w:rsid w:val="00BD43F8"/>
    <w:rsid w:val="00BD4A3A"/>
    <w:rsid w:val="00BD6CAD"/>
    <w:rsid w:val="00BD78A0"/>
    <w:rsid w:val="00BE269A"/>
    <w:rsid w:val="00BF3128"/>
    <w:rsid w:val="00BF3AA5"/>
    <w:rsid w:val="00BF4621"/>
    <w:rsid w:val="00C05966"/>
    <w:rsid w:val="00C06FFE"/>
    <w:rsid w:val="00C1169A"/>
    <w:rsid w:val="00C11F8B"/>
    <w:rsid w:val="00C13BAF"/>
    <w:rsid w:val="00C17166"/>
    <w:rsid w:val="00C17882"/>
    <w:rsid w:val="00C204ED"/>
    <w:rsid w:val="00C2270C"/>
    <w:rsid w:val="00C23FF2"/>
    <w:rsid w:val="00C2425B"/>
    <w:rsid w:val="00C24633"/>
    <w:rsid w:val="00C249D2"/>
    <w:rsid w:val="00C31279"/>
    <w:rsid w:val="00C312EA"/>
    <w:rsid w:val="00C32D40"/>
    <w:rsid w:val="00C424C9"/>
    <w:rsid w:val="00C44F4B"/>
    <w:rsid w:val="00C468DB"/>
    <w:rsid w:val="00C4759A"/>
    <w:rsid w:val="00C62CC3"/>
    <w:rsid w:val="00C70933"/>
    <w:rsid w:val="00C7183E"/>
    <w:rsid w:val="00C744F7"/>
    <w:rsid w:val="00C751BE"/>
    <w:rsid w:val="00C75951"/>
    <w:rsid w:val="00C84E3C"/>
    <w:rsid w:val="00C84F7A"/>
    <w:rsid w:val="00C87BCE"/>
    <w:rsid w:val="00C948BE"/>
    <w:rsid w:val="00C96413"/>
    <w:rsid w:val="00CA40B7"/>
    <w:rsid w:val="00CA4DBB"/>
    <w:rsid w:val="00CB2094"/>
    <w:rsid w:val="00CB72D7"/>
    <w:rsid w:val="00CC018D"/>
    <w:rsid w:val="00CC27A3"/>
    <w:rsid w:val="00CC33B9"/>
    <w:rsid w:val="00CC4CC3"/>
    <w:rsid w:val="00CC5EAE"/>
    <w:rsid w:val="00CC7113"/>
    <w:rsid w:val="00CC7CBC"/>
    <w:rsid w:val="00CD07BE"/>
    <w:rsid w:val="00CD094C"/>
    <w:rsid w:val="00CD1B7F"/>
    <w:rsid w:val="00CD33FE"/>
    <w:rsid w:val="00CE4875"/>
    <w:rsid w:val="00CE6373"/>
    <w:rsid w:val="00CF21EE"/>
    <w:rsid w:val="00CF310B"/>
    <w:rsid w:val="00CF3165"/>
    <w:rsid w:val="00D03A2A"/>
    <w:rsid w:val="00D044E6"/>
    <w:rsid w:val="00D11972"/>
    <w:rsid w:val="00D11F6D"/>
    <w:rsid w:val="00D1530F"/>
    <w:rsid w:val="00D20459"/>
    <w:rsid w:val="00D261C8"/>
    <w:rsid w:val="00D267D7"/>
    <w:rsid w:val="00D26CF0"/>
    <w:rsid w:val="00D349D3"/>
    <w:rsid w:val="00D34C39"/>
    <w:rsid w:val="00D362C8"/>
    <w:rsid w:val="00D36C27"/>
    <w:rsid w:val="00D43A13"/>
    <w:rsid w:val="00D44DD8"/>
    <w:rsid w:val="00D529BF"/>
    <w:rsid w:val="00D653A7"/>
    <w:rsid w:val="00D736DA"/>
    <w:rsid w:val="00D81258"/>
    <w:rsid w:val="00D85022"/>
    <w:rsid w:val="00D9367B"/>
    <w:rsid w:val="00D93689"/>
    <w:rsid w:val="00D94957"/>
    <w:rsid w:val="00D9726A"/>
    <w:rsid w:val="00D97C58"/>
    <w:rsid w:val="00DA0B29"/>
    <w:rsid w:val="00DA3940"/>
    <w:rsid w:val="00DA3EF2"/>
    <w:rsid w:val="00DA4F55"/>
    <w:rsid w:val="00DA776D"/>
    <w:rsid w:val="00DB1D50"/>
    <w:rsid w:val="00DB5187"/>
    <w:rsid w:val="00DB6108"/>
    <w:rsid w:val="00DB667F"/>
    <w:rsid w:val="00DC2162"/>
    <w:rsid w:val="00DC3185"/>
    <w:rsid w:val="00DC3334"/>
    <w:rsid w:val="00DC6144"/>
    <w:rsid w:val="00DD00B3"/>
    <w:rsid w:val="00DD0D5D"/>
    <w:rsid w:val="00DD269D"/>
    <w:rsid w:val="00DD4E99"/>
    <w:rsid w:val="00DD4F82"/>
    <w:rsid w:val="00DD7C97"/>
    <w:rsid w:val="00DE0996"/>
    <w:rsid w:val="00DE4807"/>
    <w:rsid w:val="00DE4C31"/>
    <w:rsid w:val="00DE4EBE"/>
    <w:rsid w:val="00DE56A9"/>
    <w:rsid w:val="00DF10A9"/>
    <w:rsid w:val="00DF1C50"/>
    <w:rsid w:val="00DF4205"/>
    <w:rsid w:val="00E018BE"/>
    <w:rsid w:val="00E04392"/>
    <w:rsid w:val="00E05E31"/>
    <w:rsid w:val="00E16C06"/>
    <w:rsid w:val="00E17FBA"/>
    <w:rsid w:val="00E217A5"/>
    <w:rsid w:val="00E21928"/>
    <w:rsid w:val="00E21FD4"/>
    <w:rsid w:val="00E226F8"/>
    <w:rsid w:val="00E22E51"/>
    <w:rsid w:val="00E3092B"/>
    <w:rsid w:val="00E3093E"/>
    <w:rsid w:val="00E32340"/>
    <w:rsid w:val="00E3414B"/>
    <w:rsid w:val="00E4031C"/>
    <w:rsid w:val="00E40704"/>
    <w:rsid w:val="00E433BA"/>
    <w:rsid w:val="00E4530D"/>
    <w:rsid w:val="00E4680B"/>
    <w:rsid w:val="00E471B4"/>
    <w:rsid w:val="00E47BDD"/>
    <w:rsid w:val="00E54E53"/>
    <w:rsid w:val="00E57734"/>
    <w:rsid w:val="00E62266"/>
    <w:rsid w:val="00E6613E"/>
    <w:rsid w:val="00E671EC"/>
    <w:rsid w:val="00E7379A"/>
    <w:rsid w:val="00E73E47"/>
    <w:rsid w:val="00E74B3D"/>
    <w:rsid w:val="00E75258"/>
    <w:rsid w:val="00E77DA3"/>
    <w:rsid w:val="00E80D72"/>
    <w:rsid w:val="00E8133D"/>
    <w:rsid w:val="00E82EFF"/>
    <w:rsid w:val="00E90776"/>
    <w:rsid w:val="00E9208C"/>
    <w:rsid w:val="00E961ED"/>
    <w:rsid w:val="00EA3020"/>
    <w:rsid w:val="00EA37AB"/>
    <w:rsid w:val="00EA43F5"/>
    <w:rsid w:val="00EA619E"/>
    <w:rsid w:val="00EA6465"/>
    <w:rsid w:val="00EA65EB"/>
    <w:rsid w:val="00EB1ADD"/>
    <w:rsid w:val="00EB2DD1"/>
    <w:rsid w:val="00EB3280"/>
    <w:rsid w:val="00EB4304"/>
    <w:rsid w:val="00EB518F"/>
    <w:rsid w:val="00EB7021"/>
    <w:rsid w:val="00EB7ACA"/>
    <w:rsid w:val="00EB7BA5"/>
    <w:rsid w:val="00EC13FE"/>
    <w:rsid w:val="00EC1931"/>
    <w:rsid w:val="00EC19F9"/>
    <w:rsid w:val="00ED17B3"/>
    <w:rsid w:val="00ED3C7B"/>
    <w:rsid w:val="00ED573C"/>
    <w:rsid w:val="00ED74A7"/>
    <w:rsid w:val="00EE0C08"/>
    <w:rsid w:val="00EF0CC9"/>
    <w:rsid w:val="00EF1E68"/>
    <w:rsid w:val="00EF4D29"/>
    <w:rsid w:val="00EF7914"/>
    <w:rsid w:val="00F00916"/>
    <w:rsid w:val="00F11544"/>
    <w:rsid w:val="00F116B3"/>
    <w:rsid w:val="00F12536"/>
    <w:rsid w:val="00F13850"/>
    <w:rsid w:val="00F15B9F"/>
    <w:rsid w:val="00F23762"/>
    <w:rsid w:val="00F23AD1"/>
    <w:rsid w:val="00F25697"/>
    <w:rsid w:val="00F25892"/>
    <w:rsid w:val="00F3333C"/>
    <w:rsid w:val="00F33A0E"/>
    <w:rsid w:val="00F37A63"/>
    <w:rsid w:val="00F44381"/>
    <w:rsid w:val="00F47E50"/>
    <w:rsid w:val="00F52D09"/>
    <w:rsid w:val="00F53BCB"/>
    <w:rsid w:val="00F53C01"/>
    <w:rsid w:val="00F5428D"/>
    <w:rsid w:val="00F5795B"/>
    <w:rsid w:val="00F657F6"/>
    <w:rsid w:val="00F84F59"/>
    <w:rsid w:val="00F922D1"/>
    <w:rsid w:val="00F93750"/>
    <w:rsid w:val="00F93C67"/>
    <w:rsid w:val="00F94D4A"/>
    <w:rsid w:val="00F95924"/>
    <w:rsid w:val="00F960BF"/>
    <w:rsid w:val="00FA3737"/>
    <w:rsid w:val="00FA4B5A"/>
    <w:rsid w:val="00FB35B3"/>
    <w:rsid w:val="00FB7053"/>
    <w:rsid w:val="00FC10B2"/>
    <w:rsid w:val="00FC313C"/>
    <w:rsid w:val="00FD0086"/>
    <w:rsid w:val="00FD4B97"/>
    <w:rsid w:val="00FE1A7A"/>
    <w:rsid w:val="00FE2865"/>
    <w:rsid w:val="00FE2CDA"/>
    <w:rsid w:val="00FE5B7F"/>
    <w:rsid w:val="00FF054B"/>
    <w:rsid w:val="00FF7C38"/>
    <w:rsid w:val="015D965E"/>
    <w:rsid w:val="01F5FFE1"/>
    <w:rsid w:val="02753F4E"/>
    <w:rsid w:val="03062431"/>
    <w:rsid w:val="03AB0198"/>
    <w:rsid w:val="045E2D34"/>
    <w:rsid w:val="047D6C50"/>
    <w:rsid w:val="05071714"/>
    <w:rsid w:val="061E6C1E"/>
    <w:rsid w:val="06D12FD2"/>
    <w:rsid w:val="0746661E"/>
    <w:rsid w:val="0774CB91"/>
    <w:rsid w:val="07899884"/>
    <w:rsid w:val="090C4088"/>
    <w:rsid w:val="0A5790C7"/>
    <w:rsid w:val="0A6F033E"/>
    <w:rsid w:val="0AA810E9"/>
    <w:rsid w:val="0AF1DD41"/>
    <w:rsid w:val="0C91612E"/>
    <w:rsid w:val="0D3EEF0F"/>
    <w:rsid w:val="0DF0F23D"/>
    <w:rsid w:val="0E2048B0"/>
    <w:rsid w:val="0E24D7E8"/>
    <w:rsid w:val="0E9E7AAA"/>
    <w:rsid w:val="0F01E93D"/>
    <w:rsid w:val="0F096907"/>
    <w:rsid w:val="0F189ADB"/>
    <w:rsid w:val="0FD2BEAB"/>
    <w:rsid w:val="113C5FFE"/>
    <w:rsid w:val="1233CBD5"/>
    <w:rsid w:val="126685A7"/>
    <w:rsid w:val="12E770D0"/>
    <w:rsid w:val="1405345B"/>
    <w:rsid w:val="1559FD6D"/>
    <w:rsid w:val="15D25052"/>
    <w:rsid w:val="1723ACC0"/>
    <w:rsid w:val="185E7EC7"/>
    <w:rsid w:val="19543830"/>
    <w:rsid w:val="1ABB3F1F"/>
    <w:rsid w:val="1CECD972"/>
    <w:rsid w:val="1E4BBC3D"/>
    <w:rsid w:val="1E4C21DF"/>
    <w:rsid w:val="1F12A334"/>
    <w:rsid w:val="1F2F8C5B"/>
    <w:rsid w:val="1F636137"/>
    <w:rsid w:val="206478C1"/>
    <w:rsid w:val="20F039FD"/>
    <w:rsid w:val="220AD979"/>
    <w:rsid w:val="224E53BE"/>
    <w:rsid w:val="231F9302"/>
    <w:rsid w:val="2408A296"/>
    <w:rsid w:val="2427DABF"/>
    <w:rsid w:val="24E3BBC5"/>
    <w:rsid w:val="24FB6CA9"/>
    <w:rsid w:val="250BBA9B"/>
    <w:rsid w:val="25897DE7"/>
    <w:rsid w:val="25A12134"/>
    <w:rsid w:val="271EBB67"/>
    <w:rsid w:val="2837E940"/>
    <w:rsid w:val="28DB5A7E"/>
    <w:rsid w:val="29E7AF5F"/>
    <w:rsid w:val="2A1322B2"/>
    <w:rsid w:val="2A839B73"/>
    <w:rsid w:val="2D7014F5"/>
    <w:rsid w:val="2DF4C793"/>
    <w:rsid w:val="2FDB079B"/>
    <w:rsid w:val="325F163C"/>
    <w:rsid w:val="3395F11B"/>
    <w:rsid w:val="3421EA2F"/>
    <w:rsid w:val="34A75360"/>
    <w:rsid w:val="3608C2A8"/>
    <w:rsid w:val="3683EDE7"/>
    <w:rsid w:val="38385AD5"/>
    <w:rsid w:val="38779452"/>
    <w:rsid w:val="39704D5C"/>
    <w:rsid w:val="39CC3A1D"/>
    <w:rsid w:val="3A313402"/>
    <w:rsid w:val="3B501880"/>
    <w:rsid w:val="3C9C7C01"/>
    <w:rsid w:val="3CC475DF"/>
    <w:rsid w:val="3D307D16"/>
    <w:rsid w:val="3D5A6127"/>
    <w:rsid w:val="3D63F772"/>
    <w:rsid w:val="3D68D4C4"/>
    <w:rsid w:val="3DF0085B"/>
    <w:rsid w:val="3E14D3AD"/>
    <w:rsid w:val="3E2DB14D"/>
    <w:rsid w:val="3E302F1A"/>
    <w:rsid w:val="418CD071"/>
    <w:rsid w:val="42F2C473"/>
    <w:rsid w:val="431D8234"/>
    <w:rsid w:val="440D4CCF"/>
    <w:rsid w:val="47344715"/>
    <w:rsid w:val="477C2BDA"/>
    <w:rsid w:val="4798A546"/>
    <w:rsid w:val="485CA830"/>
    <w:rsid w:val="48C54E55"/>
    <w:rsid w:val="49483BE9"/>
    <w:rsid w:val="4A6FCE8C"/>
    <w:rsid w:val="4A778EEA"/>
    <w:rsid w:val="4B6CB2CA"/>
    <w:rsid w:val="4B8040FC"/>
    <w:rsid w:val="4C423405"/>
    <w:rsid w:val="4D1F48A7"/>
    <w:rsid w:val="4DD0A165"/>
    <w:rsid w:val="4F5A4ED8"/>
    <w:rsid w:val="4F64E488"/>
    <w:rsid w:val="5044270C"/>
    <w:rsid w:val="51613E84"/>
    <w:rsid w:val="527626D8"/>
    <w:rsid w:val="52AFAF4C"/>
    <w:rsid w:val="5487FF04"/>
    <w:rsid w:val="54A3FABF"/>
    <w:rsid w:val="54C8D4A8"/>
    <w:rsid w:val="55A5EFE8"/>
    <w:rsid w:val="57536CD1"/>
    <w:rsid w:val="576C8117"/>
    <w:rsid w:val="579D8E39"/>
    <w:rsid w:val="57F5ACEC"/>
    <w:rsid w:val="582150EA"/>
    <w:rsid w:val="58553149"/>
    <w:rsid w:val="59195D3A"/>
    <w:rsid w:val="59668EED"/>
    <w:rsid w:val="598BD2C6"/>
    <w:rsid w:val="59EF288D"/>
    <w:rsid w:val="5A0989CE"/>
    <w:rsid w:val="5A2A2223"/>
    <w:rsid w:val="5A9A9FA3"/>
    <w:rsid w:val="5B68BA27"/>
    <w:rsid w:val="5DCCB6ED"/>
    <w:rsid w:val="607D497C"/>
    <w:rsid w:val="60C7DA49"/>
    <w:rsid w:val="6119A94B"/>
    <w:rsid w:val="635CEEFB"/>
    <w:rsid w:val="63BEE199"/>
    <w:rsid w:val="64CB5321"/>
    <w:rsid w:val="656C971E"/>
    <w:rsid w:val="65B3A9CD"/>
    <w:rsid w:val="65C9614C"/>
    <w:rsid w:val="65FEB945"/>
    <w:rsid w:val="668C01F5"/>
    <w:rsid w:val="66992923"/>
    <w:rsid w:val="669B461A"/>
    <w:rsid w:val="66FC3C02"/>
    <w:rsid w:val="671265B3"/>
    <w:rsid w:val="67296206"/>
    <w:rsid w:val="679A89A6"/>
    <w:rsid w:val="679F2FC1"/>
    <w:rsid w:val="67AA9B74"/>
    <w:rsid w:val="694F8264"/>
    <w:rsid w:val="69796B4C"/>
    <w:rsid w:val="69F7260A"/>
    <w:rsid w:val="6A076F0E"/>
    <w:rsid w:val="6A24DD51"/>
    <w:rsid w:val="6AAB3745"/>
    <w:rsid w:val="6AD22A68"/>
    <w:rsid w:val="6AF9151B"/>
    <w:rsid w:val="6C6038FC"/>
    <w:rsid w:val="6C6FCE05"/>
    <w:rsid w:val="6CA13C28"/>
    <w:rsid w:val="6CD49F4F"/>
    <w:rsid w:val="6D62D266"/>
    <w:rsid w:val="6E749FE1"/>
    <w:rsid w:val="6F216612"/>
    <w:rsid w:val="6F332356"/>
    <w:rsid w:val="6FC21E6D"/>
    <w:rsid w:val="6FC2DCE0"/>
    <w:rsid w:val="6FF24CF2"/>
    <w:rsid w:val="7033162B"/>
    <w:rsid w:val="733F7927"/>
    <w:rsid w:val="73BB013B"/>
    <w:rsid w:val="73F9CDAC"/>
    <w:rsid w:val="745ACB05"/>
    <w:rsid w:val="767FEDD4"/>
    <w:rsid w:val="77E5CB49"/>
    <w:rsid w:val="7954C3F9"/>
    <w:rsid w:val="7A2A11FC"/>
    <w:rsid w:val="7A4040C4"/>
    <w:rsid w:val="7AD3CBF0"/>
    <w:rsid w:val="7B2C5AF9"/>
    <w:rsid w:val="7B416132"/>
    <w:rsid w:val="7BD69956"/>
    <w:rsid w:val="7C3944FE"/>
    <w:rsid w:val="7CB93C6C"/>
    <w:rsid w:val="7D76209C"/>
    <w:rsid w:val="7DB2C0DB"/>
    <w:rsid w:val="7DB9D7A3"/>
    <w:rsid w:val="7E6B7AFF"/>
    <w:rsid w:val="7F27B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B33788"/>
  <w15:chartTrackingRefBased/>
  <w15:docId w15:val="{290FDDAA-B604-4AFE-9CAD-CDCCA52EB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04040" w:themeColor="text1" w:themeTint="BF"/>
        <w:sz w:val="18"/>
        <w:lang w:val="en-US" w:eastAsia="ja-JP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694F8264"/>
    <w:pPr>
      <w:ind w:left="288"/>
    </w:pPr>
    <w:rPr>
      <w:sz w:val="22"/>
      <w:szCs w:val="22"/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694F8264"/>
    <w:pPr>
      <w:keepNext/>
      <w:keepLines/>
      <w:numPr>
        <w:numId w:val="13"/>
      </w:numPr>
      <w:spacing w:before="560" w:after="180"/>
      <w:outlineLvl w:val="0"/>
    </w:pPr>
    <w:rPr>
      <w:rFonts w:asciiTheme="majorHAnsi" w:eastAsiaTheme="majorEastAsia" w:hAnsiTheme="majorHAnsi" w:cstheme="majorBidi"/>
      <w:b/>
      <w:bCs/>
      <w:color w:val="D6615C" w:themeColor="accent1"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1"/>
    <w:unhideWhenUsed/>
    <w:qFormat/>
    <w:rsid w:val="694F8264"/>
    <w:pPr>
      <w:numPr>
        <w:ilvl w:val="1"/>
        <w:numId w:val="12"/>
      </w:numPr>
      <w:outlineLvl w:val="1"/>
    </w:p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694F8264"/>
    <w:pPr>
      <w:ind w:left="288"/>
      <w:outlineLvl w:val="2"/>
    </w:pPr>
    <w:rPr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694F826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B6332E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694F826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B6332E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694F826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9221E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694F826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79221E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694F826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694F826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rsid w:val="694F8264"/>
    <w:pPr>
      <w:spacing w:after="80"/>
      <w:contextualSpacing/>
    </w:pPr>
    <w:rPr>
      <w:rFonts w:asciiTheme="majorHAnsi" w:eastAsiaTheme="majorEastAsia" w:hAnsiTheme="majorHAnsi" w:cstheme="majorBidi"/>
      <w:b/>
      <w:bCs/>
      <w:color w:val="D6615C" w:themeColor="accent1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2"/>
    <w:rsid w:val="694F8264"/>
    <w:rPr>
      <w:rFonts w:asciiTheme="majorHAnsi" w:eastAsiaTheme="majorEastAsia" w:hAnsiTheme="majorHAnsi" w:cstheme="majorBidi"/>
      <w:b/>
      <w:bCs/>
      <w:noProof w:val="0"/>
      <w:color w:val="D6615C" w:themeColor="accent1"/>
      <w:sz w:val="44"/>
      <w:szCs w:val="44"/>
      <w:lang w:val="pt-PT"/>
    </w:rPr>
  </w:style>
  <w:style w:type="paragraph" w:styleId="Subtitle">
    <w:name w:val="Subtitle"/>
    <w:basedOn w:val="Normal"/>
    <w:next w:val="Normal"/>
    <w:link w:val="SubtitleChar"/>
    <w:uiPriority w:val="3"/>
    <w:qFormat/>
    <w:rsid w:val="694F8264"/>
    <w:pPr>
      <w:spacing w:after="800"/>
    </w:pPr>
    <w:rPr>
      <w:b/>
      <w:bCs/>
      <w:color w:val="262626" w:themeColor="text1" w:themeTint="D9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3"/>
    <w:rsid w:val="694F8264"/>
    <w:rPr>
      <w:b/>
      <w:bCs/>
      <w:noProof w:val="0"/>
      <w:color w:val="262626" w:themeColor="text1" w:themeTint="D9"/>
      <w:sz w:val="24"/>
      <w:szCs w:val="24"/>
      <w:lang w:val="pt-PT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694F8264"/>
    <w:rPr>
      <w:rFonts w:asciiTheme="majorHAnsi" w:eastAsiaTheme="majorEastAsia" w:hAnsiTheme="majorHAnsi" w:cstheme="majorBidi"/>
      <w:b/>
      <w:bCs/>
      <w:noProof w:val="0"/>
      <w:color w:val="D6615C" w:themeColor="accent1"/>
      <w:sz w:val="28"/>
      <w:szCs w:val="28"/>
      <w:lang w:val="pt-PT"/>
    </w:rPr>
  </w:style>
  <w:style w:type="table" w:styleId="TableGrid">
    <w:name w:val="Table Grid"/>
    <w:basedOn w:val="TableNormal"/>
    <w:uiPriority w:val="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1"/>
    <w:rsid w:val="694F8264"/>
    <w:rPr>
      <w:rFonts w:asciiTheme="majorHAnsi" w:eastAsiaTheme="majorEastAsia" w:hAnsiTheme="majorHAnsi" w:cstheme="majorBidi"/>
      <w:b/>
      <w:bCs/>
      <w:noProof w:val="0"/>
      <w:color w:val="D6615C" w:themeColor="accent1"/>
      <w:sz w:val="28"/>
      <w:szCs w:val="28"/>
      <w:lang w:val="pt-PT"/>
    </w:rPr>
  </w:style>
  <w:style w:type="paragraph" w:styleId="ListBullet">
    <w:name w:val="List Bullet"/>
    <w:basedOn w:val="Normal"/>
    <w:uiPriority w:val="1"/>
    <w:unhideWhenUsed/>
    <w:qFormat/>
    <w:rsid w:val="694F8264"/>
    <w:pPr>
      <w:numPr>
        <w:numId w:val="5"/>
      </w:numPr>
    </w:pPr>
  </w:style>
  <w:style w:type="character" w:styleId="Strong">
    <w:name w:val="Strong"/>
    <w:basedOn w:val="DefaultParagraphFont"/>
    <w:uiPriority w:val="1"/>
    <w:qFormat/>
    <w:rPr>
      <w:b/>
      <w:bCs/>
      <w:color w:val="262626" w:themeColor="text1" w:themeTint="D9"/>
    </w:rPr>
  </w:style>
  <w:style w:type="table" w:customStyle="1" w:styleId="SyllabusTable-NoBorders">
    <w:name w:val="Syllabus Table - No Borders"/>
    <w:basedOn w:val="TableNormal"/>
    <w:uiPriority w:val="99"/>
    <w:pPr>
      <w:spacing w:after="0"/>
    </w:pPr>
    <w:tblPr>
      <w:tblCellMar>
        <w:left w:w="0" w:type="dxa"/>
        <w:right w:w="0" w:type="dxa"/>
      </w:tblCellMar>
    </w:tblPr>
    <w:tblStylePr w:type="firstRow">
      <w:pPr>
        <w:wordWrap/>
        <w:spacing w:afterLines="0" w:after="80" w:afterAutospacing="0"/>
      </w:pPr>
      <w:rPr>
        <w:rFonts w:asciiTheme="majorHAnsi" w:hAnsiTheme="majorHAnsi"/>
        <w:b/>
        <w:color w:val="D6615C" w:themeColor="accent1"/>
        <w:sz w:val="20"/>
      </w:rPr>
    </w:tblStylePr>
  </w:style>
  <w:style w:type="paragraph" w:styleId="NoSpacing">
    <w:name w:val="No Spacing"/>
    <w:link w:val="NoSpacingChar"/>
    <w:uiPriority w:val="1"/>
    <w:qFormat/>
    <w:pPr>
      <w:spacing w:after="0"/>
    </w:pPr>
  </w:style>
  <w:style w:type="table" w:customStyle="1" w:styleId="SyllabusTable-withBorders">
    <w:name w:val="Syllabus Table - with Borders"/>
    <w:basedOn w:val="TableNormal"/>
    <w:uiPriority w:val="99"/>
    <w:pPr>
      <w:spacing w:before="80" w:after="80"/>
    </w:pPr>
    <w:tblPr>
      <w:tblBorders>
        <w:bottom w:val="single" w:sz="4" w:space="0" w:color="D6615C" w:themeColor="accent1"/>
        <w:insideH w:val="single" w:sz="4" w:space="0" w:color="BFBFBF" w:themeColor="background1" w:themeShade="BF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0" w:beforeAutospacing="0" w:afterLines="0" w:after="80" w:afterAutospacing="0"/>
      </w:pPr>
      <w:rPr>
        <w:rFonts w:asciiTheme="majorHAnsi" w:hAnsiTheme="majorHAnsi"/>
        <w:b/>
        <w:color w:val="D6615C" w:themeColor="accent1"/>
        <w:sz w:val="20"/>
      </w:rPr>
      <w:tblPr/>
      <w:tcPr>
        <w:tcBorders>
          <w:top w:val="nil"/>
          <w:left w:val="nil"/>
          <w:bottom w:val="single" w:sz="4" w:space="0" w:color="D6615C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color w:val="262626" w:themeColor="text1" w:themeTint="D9"/>
      </w:rPr>
    </w:tblStylePr>
  </w:style>
  <w:style w:type="paragraph" w:styleId="Header">
    <w:name w:val="header"/>
    <w:basedOn w:val="Normal"/>
    <w:link w:val="HeaderChar"/>
    <w:uiPriority w:val="99"/>
    <w:unhideWhenUsed/>
    <w:rsid w:val="694F8264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694F8264"/>
    <w:rPr>
      <w:noProof w:val="0"/>
      <w:lang w:val="pt-PT"/>
    </w:rPr>
  </w:style>
  <w:style w:type="paragraph" w:styleId="Footer">
    <w:name w:val="footer"/>
    <w:basedOn w:val="Normal"/>
    <w:link w:val="FooterChar"/>
    <w:uiPriority w:val="1"/>
    <w:unhideWhenUsed/>
    <w:rsid w:val="694F8264"/>
    <w:pPr>
      <w:spacing w:after="0"/>
      <w:jc w:val="right"/>
    </w:pPr>
    <w:rPr>
      <w:b/>
      <w:bCs/>
      <w:color w:val="262626" w:themeColor="text1" w:themeTint="D9"/>
    </w:rPr>
  </w:style>
  <w:style w:type="character" w:customStyle="1" w:styleId="FooterChar">
    <w:name w:val="Footer Char"/>
    <w:basedOn w:val="DefaultParagraphFont"/>
    <w:link w:val="Footer"/>
    <w:uiPriority w:val="99"/>
    <w:rsid w:val="694F8264"/>
    <w:rPr>
      <w:b/>
      <w:bCs/>
      <w:noProof w:val="0"/>
      <w:color w:val="262626" w:themeColor="text1" w:themeTint="D9"/>
      <w:lang w:val="pt-PT"/>
    </w:rPr>
  </w:style>
  <w:style w:type="paragraph" w:customStyle="1" w:styleId="Default">
    <w:name w:val="Default"/>
    <w:rsid w:val="00E05E31"/>
    <w:pPr>
      <w:autoSpaceDE w:val="0"/>
      <w:autoSpaceDN w:val="0"/>
      <w:adjustRightInd w:val="0"/>
      <w:spacing w:after="0"/>
    </w:pPr>
    <w:rPr>
      <w:rFonts w:ascii="Times New Roman" w:hAnsi="Times New Roman" w:cs="Times New Roman"/>
      <w:color w:val="000000"/>
      <w:sz w:val="24"/>
      <w:szCs w:val="24"/>
      <w:lang w:val="pt-PT" w:eastAsia="en-US"/>
    </w:rPr>
  </w:style>
  <w:style w:type="paragraph" w:styleId="ListParagraph">
    <w:name w:val="List Paragraph"/>
    <w:basedOn w:val="Normal"/>
    <w:uiPriority w:val="34"/>
    <w:unhideWhenUsed/>
    <w:qFormat/>
    <w:rsid w:val="694F8264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694F8264"/>
    <w:pPr>
      <w:spacing w:before="240" w:after="0" w:line="259" w:lineRule="auto"/>
      <w:ind w:left="288"/>
    </w:pPr>
    <w:rPr>
      <w:b w:val="0"/>
      <w:bCs w:val="0"/>
      <w:color w:val="B6332E" w:themeColor="accent1" w:themeShade="BF"/>
      <w:lang w:eastAsia="en-US"/>
    </w:rPr>
  </w:style>
  <w:style w:type="paragraph" w:styleId="TOC1">
    <w:name w:val="toc 1"/>
    <w:basedOn w:val="Normal"/>
    <w:next w:val="Normal"/>
    <w:uiPriority w:val="39"/>
    <w:unhideWhenUsed/>
    <w:rsid w:val="694F8264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694F8264"/>
    <w:pPr>
      <w:spacing w:after="100"/>
      <w:ind w:left="180"/>
    </w:pPr>
  </w:style>
  <w:style w:type="character" w:styleId="Hyperlink">
    <w:name w:val="Hyperlink"/>
    <w:basedOn w:val="DefaultParagraphFont"/>
    <w:uiPriority w:val="99"/>
    <w:unhideWhenUsed/>
    <w:rsid w:val="002A3C30"/>
    <w:rPr>
      <w:color w:val="549CCC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694F8264"/>
    <w:rPr>
      <w:rFonts w:asciiTheme="majorHAnsi" w:eastAsiaTheme="majorEastAsia" w:hAnsiTheme="majorHAnsi" w:cstheme="majorBidi"/>
      <w:b/>
      <w:bCs/>
      <w:color w:val="D6615C" w:themeColor="accent1"/>
      <w:sz w:val="24"/>
      <w:szCs w:val="24"/>
      <w:lang w:val="pt-PT"/>
    </w:rPr>
  </w:style>
  <w:style w:type="table" w:customStyle="1" w:styleId="Noborders">
    <w:name w:val="No borders"/>
    <w:basedOn w:val="TableNormal"/>
    <w:uiPriority w:val="99"/>
    <w:rsid w:val="00D36C27"/>
    <w:pPr>
      <w:spacing w:before="120" w:after="0"/>
    </w:pPr>
    <w:rPr>
      <w:rFonts w:eastAsiaTheme="minorEastAsia"/>
      <w:color w:val="auto"/>
      <w:kern w:val="22"/>
      <w:sz w:val="22"/>
      <w:szCs w:val="22"/>
      <w14:ligatures w14:val="standard"/>
    </w:rPr>
    <w:tblPr>
      <w:tblBorders>
        <w:bottom w:val="single" w:sz="4" w:space="0" w:color="BAD7EA" w:themeColor="accent2" w:themeTint="66"/>
        <w:insideH w:val="single" w:sz="4" w:space="0" w:color="BAD7EA" w:themeColor="accent2" w:themeTint="66"/>
        <w:insideV w:val="single" w:sz="4" w:space="0" w:color="BAD7EA" w:themeColor="accent2" w:themeTint="66"/>
      </w:tblBorders>
      <w:tblCellMar>
        <w:left w:w="72" w:type="dxa"/>
        <w:right w:w="72" w:type="dxa"/>
      </w:tblCellMar>
    </w:tblPr>
    <w:tblStylePr w:type="firstRow">
      <w:pPr>
        <w:keepNext/>
        <w:wordWrap/>
      </w:pPr>
      <w:rPr>
        <w:rFonts w:asciiTheme="majorHAnsi" w:hAnsiTheme="majorHAnsi"/>
        <w:b/>
        <w:i w:val="0"/>
        <w:caps w:val="0"/>
        <w:smallCaps w:val="0"/>
        <w:color w:val="auto"/>
        <w:sz w:val="22"/>
      </w:rPr>
      <w:tblPr/>
      <w:trPr>
        <w:tblHeader/>
      </w:trPr>
      <w:tcPr>
        <w:tcBorders>
          <w:top w:val="nil"/>
          <w:left w:val="nil"/>
          <w:bottom w:val="single" w:sz="12" w:space="0" w:color="BAD7EA" w:themeColor="accent2" w:themeTint="66"/>
          <w:right w:val="nil"/>
          <w:insideH w:val="nil"/>
          <w:insideV w:val="single" w:sz="4" w:space="0" w:color="BAD7EA" w:themeColor="accent2" w:themeTint="66"/>
          <w:tl2br w:val="nil"/>
          <w:tr2bl w:val="nil"/>
        </w:tcBorders>
        <w:vAlign w:val="bottom"/>
      </w:tcPr>
    </w:tblStylePr>
    <w:tblStylePr w:type="firstCol">
      <w:rPr>
        <w:b/>
        <w:i w:val="0"/>
      </w:rPr>
    </w:tblStylePr>
  </w:style>
  <w:style w:type="paragraph" w:styleId="ListNumber">
    <w:name w:val="List Number"/>
    <w:basedOn w:val="Normal"/>
    <w:uiPriority w:val="10"/>
    <w:qFormat/>
    <w:rsid w:val="694F8264"/>
    <w:pPr>
      <w:numPr>
        <w:numId w:val="17"/>
      </w:numPr>
      <w:spacing w:before="120" w:after="0"/>
      <w:contextualSpacing/>
    </w:pPr>
    <w:rPr>
      <w:rFonts w:eastAsiaTheme="minorEastAsia"/>
      <w:color w:val="auto"/>
      <w:lang w:val="en-US"/>
    </w:rPr>
  </w:style>
  <w:style w:type="table" w:styleId="ListTable6Colorful-Accent1">
    <w:name w:val="List Table 6 Colorful Accent 1"/>
    <w:basedOn w:val="TableNormal"/>
    <w:uiPriority w:val="51"/>
    <w:rsid w:val="004B3D19"/>
    <w:pPr>
      <w:spacing w:after="0"/>
    </w:pPr>
    <w:rPr>
      <w:color w:val="B6332E" w:themeColor="accent1" w:themeShade="BF"/>
    </w:rPr>
    <w:tblPr>
      <w:tblStyleRowBandSize w:val="1"/>
      <w:tblStyleColBandSize w:val="1"/>
      <w:tblBorders>
        <w:top w:val="single" w:sz="4" w:space="0" w:color="D6615C" w:themeColor="accent1"/>
        <w:bottom w:val="single" w:sz="4" w:space="0" w:color="D6615C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D6615C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6615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E" w:themeFill="accent1" w:themeFillTint="33"/>
      </w:tcPr>
    </w:tblStylePr>
    <w:tblStylePr w:type="band1Horz">
      <w:tblPr/>
      <w:tcPr>
        <w:shd w:val="clear" w:color="auto" w:fill="F6DFDE" w:themeFill="accent1" w:themeFillTint="33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5E2EE3"/>
  </w:style>
  <w:style w:type="table" w:styleId="GridTable1Light-Accent1">
    <w:name w:val="Grid Table 1 Light Accent 1"/>
    <w:basedOn w:val="TableNormal"/>
    <w:uiPriority w:val="46"/>
    <w:rsid w:val="00D20459"/>
    <w:pPr>
      <w:spacing w:after="0"/>
    </w:pPr>
    <w:tblPr>
      <w:tblStyleRowBandSize w:val="1"/>
      <w:tblStyleColBandSize w:val="1"/>
      <w:tblBorders>
        <w:top w:val="single" w:sz="4" w:space="0" w:color="EEBFBD" w:themeColor="accent1" w:themeTint="66"/>
        <w:left w:val="single" w:sz="4" w:space="0" w:color="EEBFBD" w:themeColor="accent1" w:themeTint="66"/>
        <w:bottom w:val="single" w:sz="4" w:space="0" w:color="EEBFBD" w:themeColor="accent1" w:themeTint="66"/>
        <w:right w:val="single" w:sz="4" w:space="0" w:color="EEBFBD" w:themeColor="accent1" w:themeTint="66"/>
        <w:insideH w:val="single" w:sz="4" w:space="0" w:color="EEBFBD" w:themeColor="accent1" w:themeTint="66"/>
        <w:insideV w:val="single" w:sz="4" w:space="0" w:color="EEBFB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69F9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69F9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4-Accent1">
    <w:name w:val="List Table 4 Accent 1"/>
    <w:basedOn w:val="TableNormal"/>
    <w:uiPriority w:val="49"/>
    <w:rsid w:val="00D20459"/>
    <w:pPr>
      <w:spacing w:after="0"/>
    </w:pPr>
    <w:tblPr>
      <w:tblStyleRowBandSize w:val="1"/>
      <w:tblStyleColBandSize w:val="1"/>
      <w:tblBorders>
        <w:top w:val="single" w:sz="4" w:space="0" w:color="E69F9C" w:themeColor="accent1" w:themeTint="99"/>
        <w:left w:val="single" w:sz="4" w:space="0" w:color="E69F9C" w:themeColor="accent1" w:themeTint="99"/>
        <w:bottom w:val="single" w:sz="4" w:space="0" w:color="E69F9C" w:themeColor="accent1" w:themeTint="99"/>
        <w:right w:val="single" w:sz="4" w:space="0" w:color="E69F9C" w:themeColor="accent1" w:themeTint="99"/>
        <w:insideH w:val="single" w:sz="4" w:space="0" w:color="E69F9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6615C" w:themeColor="accent1"/>
          <w:left w:val="single" w:sz="4" w:space="0" w:color="D6615C" w:themeColor="accent1"/>
          <w:bottom w:val="single" w:sz="4" w:space="0" w:color="D6615C" w:themeColor="accent1"/>
          <w:right w:val="single" w:sz="4" w:space="0" w:color="D6615C" w:themeColor="accent1"/>
          <w:insideH w:val="nil"/>
        </w:tcBorders>
        <w:shd w:val="clear" w:color="auto" w:fill="D6615C" w:themeFill="accent1"/>
      </w:tcPr>
    </w:tblStylePr>
    <w:tblStylePr w:type="lastRow">
      <w:rPr>
        <w:b/>
        <w:bCs/>
      </w:rPr>
      <w:tblPr/>
      <w:tcPr>
        <w:tcBorders>
          <w:top w:val="double" w:sz="4" w:space="0" w:color="E69F9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E" w:themeFill="accent1" w:themeFillTint="33"/>
      </w:tcPr>
    </w:tblStylePr>
    <w:tblStylePr w:type="band1Horz">
      <w:tblPr/>
      <w:tcPr>
        <w:shd w:val="clear" w:color="auto" w:fill="F6DFDE" w:themeFill="accent1" w:themeFillTint="33"/>
      </w:tcPr>
    </w:tblStylePr>
  </w:style>
  <w:style w:type="paragraph" w:customStyle="1" w:styleId="template">
    <w:name w:val="template"/>
    <w:basedOn w:val="Normal"/>
    <w:uiPriority w:val="1"/>
    <w:rsid w:val="694F8264"/>
    <w:pPr>
      <w:spacing w:after="0" w:line="240" w:lineRule="exact"/>
      <w:ind w:left="0"/>
    </w:pPr>
    <w:rPr>
      <w:rFonts w:ascii="Arial" w:eastAsia="Times New Roman" w:hAnsi="Arial" w:cs="Times New Roman"/>
      <w:i/>
      <w:iCs/>
      <w:color w:val="auto"/>
      <w:lang w:val="en-US" w:eastAsia="en-US"/>
    </w:rPr>
  </w:style>
  <w:style w:type="paragraph" w:customStyle="1" w:styleId="level4">
    <w:name w:val="level 4"/>
    <w:basedOn w:val="Normal"/>
    <w:uiPriority w:val="1"/>
    <w:rsid w:val="694F8264"/>
    <w:pPr>
      <w:spacing w:before="120" w:line="240" w:lineRule="exact"/>
      <w:ind w:left="634"/>
    </w:pPr>
    <w:rPr>
      <w:rFonts w:ascii="Times" w:eastAsia="Times New Roman" w:hAnsi="Times" w:cs="Times New Roman"/>
      <w:color w:val="auto"/>
      <w:sz w:val="24"/>
      <w:szCs w:val="24"/>
      <w:lang w:val="en-US" w:eastAsia="en-US"/>
    </w:rPr>
  </w:style>
  <w:style w:type="paragraph" w:customStyle="1" w:styleId="level3text">
    <w:name w:val="level 3 text"/>
    <w:basedOn w:val="Normal"/>
    <w:uiPriority w:val="1"/>
    <w:rsid w:val="694F8264"/>
    <w:pPr>
      <w:spacing w:after="0" w:line="220" w:lineRule="exact"/>
      <w:ind w:left="1350" w:hanging="716"/>
    </w:pPr>
    <w:rPr>
      <w:rFonts w:ascii="Arial" w:eastAsia="Times New Roman" w:hAnsi="Arial" w:cs="Times New Roman"/>
      <w:i/>
      <w:iCs/>
      <w:color w:val="auto"/>
      <w:lang w:val="en-US" w:eastAsia="en-US"/>
    </w:rPr>
  </w:style>
  <w:style w:type="paragraph" w:customStyle="1" w:styleId="requirement">
    <w:name w:val="requirement"/>
    <w:basedOn w:val="level4"/>
    <w:uiPriority w:val="1"/>
    <w:rsid w:val="694F8264"/>
    <w:pPr>
      <w:spacing w:before="0" w:after="0"/>
      <w:ind w:left="2348" w:hanging="994"/>
    </w:pPr>
    <w:rPr>
      <w:rFonts w:ascii="Times New Roman" w:hAnsi="Times New Roman"/>
    </w:rPr>
  </w:style>
  <w:style w:type="paragraph" w:styleId="Quote">
    <w:name w:val="Quote"/>
    <w:basedOn w:val="Normal"/>
    <w:next w:val="Normal"/>
    <w:link w:val="QuoteChar"/>
    <w:uiPriority w:val="29"/>
    <w:qFormat/>
    <w:rsid w:val="694F8264"/>
    <w:pPr>
      <w:spacing w:before="200"/>
      <w:ind w:left="864" w:right="864"/>
      <w:jc w:val="center"/>
    </w:pPr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694F8264"/>
    <w:pPr>
      <w:spacing w:before="360" w:after="360"/>
      <w:ind w:left="864" w:right="864"/>
      <w:jc w:val="center"/>
    </w:pPr>
    <w:rPr>
      <w:i/>
      <w:iCs/>
      <w:color w:val="D6615C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694F8264"/>
    <w:rPr>
      <w:rFonts w:asciiTheme="majorHAnsi" w:eastAsiaTheme="majorEastAsia" w:hAnsiTheme="majorHAnsi" w:cstheme="majorBidi"/>
      <w:i/>
      <w:iCs/>
      <w:noProof w:val="0"/>
      <w:color w:val="B6332E" w:themeColor="accent1" w:themeShade="BF"/>
      <w:lang w:val="pt-PT"/>
    </w:rPr>
  </w:style>
  <w:style w:type="character" w:customStyle="1" w:styleId="Heading5Char">
    <w:name w:val="Heading 5 Char"/>
    <w:basedOn w:val="DefaultParagraphFont"/>
    <w:link w:val="Heading5"/>
    <w:uiPriority w:val="9"/>
    <w:rsid w:val="694F8264"/>
    <w:rPr>
      <w:rFonts w:asciiTheme="majorHAnsi" w:eastAsiaTheme="majorEastAsia" w:hAnsiTheme="majorHAnsi" w:cstheme="majorBidi"/>
      <w:noProof w:val="0"/>
      <w:color w:val="B6332E" w:themeColor="accent1" w:themeShade="BF"/>
      <w:lang w:val="pt-PT"/>
    </w:rPr>
  </w:style>
  <w:style w:type="character" w:customStyle="1" w:styleId="Heading6Char">
    <w:name w:val="Heading 6 Char"/>
    <w:basedOn w:val="DefaultParagraphFont"/>
    <w:link w:val="Heading6"/>
    <w:uiPriority w:val="9"/>
    <w:rsid w:val="694F8264"/>
    <w:rPr>
      <w:rFonts w:asciiTheme="majorHAnsi" w:eastAsiaTheme="majorEastAsia" w:hAnsiTheme="majorHAnsi" w:cstheme="majorBidi"/>
      <w:noProof w:val="0"/>
      <w:color w:val="79221E"/>
      <w:lang w:val="pt-PT"/>
    </w:rPr>
  </w:style>
  <w:style w:type="character" w:customStyle="1" w:styleId="Heading7Char">
    <w:name w:val="Heading 7 Char"/>
    <w:basedOn w:val="DefaultParagraphFont"/>
    <w:link w:val="Heading7"/>
    <w:uiPriority w:val="9"/>
    <w:rsid w:val="694F8264"/>
    <w:rPr>
      <w:rFonts w:asciiTheme="majorHAnsi" w:eastAsiaTheme="majorEastAsia" w:hAnsiTheme="majorHAnsi" w:cstheme="majorBidi"/>
      <w:i/>
      <w:iCs/>
      <w:noProof w:val="0"/>
      <w:color w:val="79221E"/>
      <w:lang w:val="pt-PT"/>
    </w:rPr>
  </w:style>
  <w:style w:type="character" w:customStyle="1" w:styleId="Heading8Char">
    <w:name w:val="Heading 8 Char"/>
    <w:basedOn w:val="DefaultParagraphFont"/>
    <w:link w:val="Heading8"/>
    <w:uiPriority w:val="9"/>
    <w:rsid w:val="694F8264"/>
    <w:rPr>
      <w:rFonts w:asciiTheme="majorHAnsi" w:eastAsiaTheme="majorEastAsia" w:hAnsiTheme="majorHAnsi" w:cstheme="majorBidi"/>
      <w:noProof w:val="0"/>
      <w:color w:val="272727"/>
      <w:sz w:val="21"/>
      <w:szCs w:val="21"/>
      <w:lang w:val="pt-PT"/>
    </w:rPr>
  </w:style>
  <w:style w:type="character" w:customStyle="1" w:styleId="Heading9Char">
    <w:name w:val="Heading 9 Char"/>
    <w:basedOn w:val="DefaultParagraphFont"/>
    <w:link w:val="Heading9"/>
    <w:uiPriority w:val="9"/>
    <w:rsid w:val="694F8264"/>
    <w:rPr>
      <w:rFonts w:asciiTheme="majorHAnsi" w:eastAsiaTheme="majorEastAsia" w:hAnsiTheme="majorHAnsi" w:cstheme="majorBidi"/>
      <w:i/>
      <w:iCs/>
      <w:noProof w:val="0"/>
      <w:color w:val="272727"/>
      <w:sz w:val="21"/>
      <w:szCs w:val="21"/>
      <w:lang w:val="pt-PT"/>
    </w:rPr>
  </w:style>
  <w:style w:type="character" w:customStyle="1" w:styleId="QuoteChar">
    <w:name w:val="Quote Char"/>
    <w:basedOn w:val="DefaultParagraphFont"/>
    <w:link w:val="Quote"/>
    <w:uiPriority w:val="29"/>
    <w:rsid w:val="694F8264"/>
    <w:rPr>
      <w:i/>
      <w:iCs/>
      <w:noProof w:val="0"/>
      <w:color w:val="404040" w:themeColor="text1" w:themeTint="BF"/>
      <w:lang w:val="pt-PT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694F8264"/>
    <w:rPr>
      <w:i/>
      <w:iCs/>
      <w:noProof w:val="0"/>
      <w:color w:val="D6615C" w:themeColor="accent1"/>
      <w:lang w:val="pt-PT"/>
    </w:rPr>
  </w:style>
  <w:style w:type="paragraph" w:styleId="TOC3">
    <w:name w:val="toc 3"/>
    <w:basedOn w:val="Normal"/>
    <w:next w:val="Normal"/>
    <w:uiPriority w:val="39"/>
    <w:unhideWhenUsed/>
    <w:rsid w:val="694F8264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694F8264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694F8264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694F8264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694F8264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694F8264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694F8264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694F8264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694F8264"/>
    <w:rPr>
      <w:noProof w:val="0"/>
      <w:sz w:val="20"/>
      <w:szCs w:val="20"/>
      <w:lang w:val="pt-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694F8264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694F8264"/>
    <w:rPr>
      <w:noProof w:val="0"/>
      <w:sz w:val="20"/>
      <w:szCs w:val="20"/>
      <w:lang w:val="pt-PT"/>
    </w:rPr>
  </w:style>
  <w:style w:type="paragraph" w:styleId="Caption">
    <w:name w:val="caption"/>
    <w:basedOn w:val="Normal"/>
    <w:next w:val="Normal"/>
    <w:uiPriority w:val="35"/>
    <w:unhideWhenUsed/>
    <w:qFormat/>
    <w:rsid w:val="006B3DFB"/>
    <w:pPr>
      <w:spacing w:after="200"/>
    </w:pPr>
    <w:rPr>
      <w:i/>
      <w:iCs/>
      <w:color w:val="361817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0173CF"/>
    <w:pPr>
      <w:spacing w:after="0"/>
      <w:ind w:left="0"/>
    </w:pPr>
  </w:style>
  <w:style w:type="character" w:styleId="UnresolvedMention">
    <w:name w:val="Unresolved Mention"/>
    <w:basedOn w:val="DefaultParagraphFont"/>
    <w:uiPriority w:val="99"/>
    <w:semiHidden/>
    <w:unhideWhenUsed/>
    <w:rsid w:val="0031265A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E4530D"/>
  </w:style>
  <w:style w:type="character" w:customStyle="1" w:styleId="eop">
    <w:name w:val="eop"/>
    <w:basedOn w:val="DefaultParagraphFont"/>
    <w:rsid w:val="00E453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56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08307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glossaryDocument" Target="glossary/document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footer" Target="footer3.xml"/><Relationship Id="rId5" Type="http://schemas.openxmlformats.org/officeDocument/2006/relationships/customXml" Target="../customXml/item5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footnotes" Target="foot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theme" Target="theme/theme1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fontTable" Target="fontTable.xml"/><Relationship Id="rId20" Type="http://schemas.openxmlformats.org/officeDocument/2006/relationships/image" Target="media/image6.png"/><Relationship Id="rId41" Type="http://schemas.openxmlformats.org/officeDocument/2006/relationships/image" Target="media/image2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t&#243;nioRocha\AppData\Roaming\Microsoft\Templates\Teacher's%20syllabus%20(color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F974B8F12D44E7583896DA2C1D6A8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52C412-A245-457B-BA33-82AA1B1E6B1A}"/>
      </w:docPartPr>
      <w:docPartBody>
        <w:p w:rsidR="00C66984" w:rsidRDefault="00C2425B" w:rsidP="00C2425B">
          <w:pPr>
            <w:pStyle w:val="2F974B8F12D44E7583896DA2C1D6A821"/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4A22"/>
    <w:rsid w:val="000453A9"/>
    <w:rsid w:val="002462D4"/>
    <w:rsid w:val="00287966"/>
    <w:rsid w:val="003126E9"/>
    <w:rsid w:val="00334029"/>
    <w:rsid w:val="003703E2"/>
    <w:rsid w:val="00377952"/>
    <w:rsid w:val="003D44CA"/>
    <w:rsid w:val="003F220D"/>
    <w:rsid w:val="00437C48"/>
    <w:rsid w:val="005663E2"/>
    <w:rsid w:val="00570FC1"/>
    <w:rsid w:val="005936EA"/>
    <w:rsid w:val="006146A9"/>
    <w:rsid w:val="00632218"/>
    <w:rsid w:val="006516A0"/>
    <w:rsid w:val="00700193"/>
    <w:rsid w:val="007647C5"/>
    <w:rsid w:val="008C3BCC"/>
    <w:rsid w:val="008D423F"/>
    <w:rsid w:val="00954A22"/>
    <w:rsid w:val="00954A69"/>
    <w:rsid w:val="00A652E9"/>
    <w:rsid w:val="00A867AB"/>
    <w:rsid w:val="00BE06C3"/>
    <w:rsid w:val="00C2425B"/>
    <w:rsid w:val="00C66984"/>
    <w:rsid w:val="00D14B81"/>
    <w:rsid w:val="00DB6965"/>
    <w:rsid w:val="00E54144"/>
    <w:rsid w:val="00FD6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F974B8F12D44E7583896DA2C1D6A821">
    <w:name w:val="2F974B8F12D44E7583896DA2C1D6A821"/>
    <w:rsid w:val="00C2425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macintosh"/>
  <w:optimizeForBrowser/>
  <w:allowPNG/>
</w:webSettings>
</file>

<file path=word/theme/theme1.xml><?xml version="1.0" encoding="utf-8"?>
<a:theme xmlns:a="http://schemas.openxmlformats.org/drawingml/2006/main" name="Office Theme">
  <a:themeElements>
    <a:clrScheme name="Syllabus">
      <a:dk1>
        <a:sysClr val="windowText" lastClr="000000"/>
      </a:dk1>
      <a:lt1>
        <a:sysClr val="window" lastClr="FFFFFF"/>
      </a:lt1>
      <a:dk2>
        <a:srgbClr val="361817"/>
      </a:dk2>
      <a:lt2>
        <a:srgbClr val="FAEDD9"/>
      </a:lt2>
      <a:accent1>
        <a:srgbClr val="D6615C"/>
      </a:accent1>
      <a:accent2>
        <a:srgbClr val="549CCC"/>
      </a:accent2>
      <a:accent3>
        <a:srgbClr val="E89F03"/>
      </a:accent3>
      <a:accent4>
        <a:srgbClr val="56B977"/>
      </a:accent4>
      <a:accent5>
        <a:srgbClr val="E17E00"/>
      </a:accent5>
      <a:accent6>
        <a:srgbClr val="02779E"/>
      </a:accent6>
      <a:hlink>
        <a:srgbClr val="549CCC"/>
      </a:hlink>
      <a:folHlink>
        <a:srgbClr val="E17E00"/>
      </a:folHlink>
    </a:clrScheme>
    <a:fontScheme name="Trebuchet MS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2023-11-02T00:00:00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1031C1978A87F41AC16BED15B3B4DA2" ma:contentTypeVersion="15" ma:contentTypeDescription="Create a new document." ma:contentTypeScope="" ma:versionID="c85684b4fca16f5c572283d806e774ee">
  <xsd:schema xmlns:xsd="http://www.w3.org/2001/XMLSchema" xmlns:xs="http://www.w3.org/2001/XMLSchema" xmlns:p="http://schemas.microsoft.com/office/2006/metadata/properties" xmlns:ns3="31912bad-6bf5-43d9-9c09-64541403c241" xmlns:ns4="7f1e8cb8-17b7-4ff6-9d75-b5dc77c91e0f" targetNamespace="http://schemas.microsoft.com/office/2006/metadata/properties" ma:root="true" ma:fieldsID="49e144f6b56f2a9c322e1f52ca0d202f" ns3:_="" ns4:_="">
    <xsd:import namespace="31912bad-6bf5-43d9-9c09-64541403c241"/>
    <xsd:import namespace="7f1e8cb8-17b7-4ff6-9d75-b5dc77c91e0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AutoKeyPoints" minOccurs="0"/>
                <xsd:element ref="ns4:MediaServiceKeyPoints" minOccurs="0"/>
                <xsd:element ref="ns4:_activity" minOccurs="0"/>
                <xsd:element ref="ns4:MediaServiceObjectDetectorVersions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912bad-6bf5-43d9-9c09-64541403c24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1e8cb8-17b7-4ff6-9d75-b5dc77c91e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f1e8cb8-17b7-4ff6-9d75-b5dc77c91e0f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BD732E5-FF97-4E02-AC09-E11A49A402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1912bad-6bf5-43d9-9c09-64541403c241"/>
    <ds:schemaRef ds:uri="7f1e8cb8-17b7-4ff6-9d75-b5dc77c91e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31269B9-4FED-48B8-87F6-5CA31153BDB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0D047A4-775B-45C5-93C7-02A454421879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03DB578B-0622-45F8-9890-370514E8BB69}">
  <ds:schemaRefs>
    <ds:schemaRef ds:uri="http://schemas.microsoft.com/office/2006/metadata/properties"/>
    <ds:schemaRef ds:uri="http://schemas.microsoft.com/office/infopath/2007/PartnerControls"/>
    <ds:schemaRef ds:uri="7f1e8cb8-17b7-4ff6-9d75-b5dc77c91e0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Teacher's syllabus (color)</Template>
  <TotalTime>0</TotalTime>
  <Pages>1</Pages>
  <Words>4715</Words>
  <Characters>25463</Characters>
  <Application>Microsoft Office Word</Application>
  <DocSecurity>0</DocSecurity>
  <Lines>212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Engenharia de requisitos</vt:lpstr>
    </vt:vector>
  </TitlesOfParts>
  <Company/>
  <LinksUpToDate>false</LinksUpToDate>
  <CharactersWithSpaces>30118</CharactersWithSpaces>
  <SharedDoc>false</SharedDoc>
  <HLinks>
    <vt:vector size="222" baseType="variant">
      <vt:variant>
        <vt:i4>1572921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_Toc155499474</vt:lpwstr>
      </vt:variant>
      <vt:variant>
        <vt:i4>1572921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_Toc155499473</vt:lpwstr>
      </vt:variant>
      <vt:variant>
        <vt:i4>1572921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_Toc155499472</vt:lpwstr>
      </vt:variant>
      <vt:variant>
        <vt:i4>1572921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_Toc155499471</vt:lpwstr>
      </vt:variant>
      <vt:variant>
        <vt:i4>1572921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_Toc155499470</vt:lpwstr>
      </vt:variant>
      <vt:variant>
        <vt:i4>2031679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_Toc155499207</vt:lpwstr>
      </vt:variant>
      <vt:variant>
        <vt:i4>2031679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_Toc155499206</vt:lpwstr>
      </vt:variant>
      <vt:variant>
        <vt:i4>2031679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_Toc155499205</vt:lpwstr>
      </vt:variant>
      <vt:variant>
        <vt:i4>2031679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_Toc155499204</vt:lpwstr>
      </vt:variant>
      <vt:variant>
        <vt:i4>2031679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_Toc155499203</vt:lpwstr>
      </vt:variant>
      <vt:variant>
        <vt:i4>2031679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_Toc155499202</vt:lpwstr>
      </vt:variant>
      <vt:variant>
        <vt:i4>2031679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_Toc155499201</vt:lpwstr>
      </vt:variant>
      <vt:variant>
        <vt:i4>2031679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_Toc155499200</vt:lpwstr>
      </vt:variant>
      <vt:variant>
        <vt:i4>1441852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_Toc155499199</vt:lpwstr>
      </vt:variant>
      <vt:variant>
        <vt:i4>1441852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_Toc155499198</vt:lpwstr>
      </vt:variant>
      <vt:variant>
        <vt:i4>1441852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_Toc155499197</vt:lpwstr>
      </vt:variant>
      <vt:variant>
        <vt:i4>1441852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_Toc155499196</vt:lpwstr>
      </vt:variant>
      <vt:variant>
        <vt:i4>1441852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_Toc155499195</vt:lpwstr>
      </vt:variant>
      <vt:variant>
        <vt:i4>1441852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_Toc155499194</vt:lpwstr>
      </vt:variant>
      <vt:variant>
        <vt:i4>1441852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_Toc155499193</vt:lpwstr>
      </vt:variant>
      <vt:variant>
        <vt:i4>1441852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_Toc155499192</vt:lpwstr>
      </vt:variant>
      <vt:variant>
        <vt:i4>1441852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_Toc155499191</vt:lpwstr>
      </vt:variant>
      <vt:variant>
        <vt:i4>1441852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_Toc155499190</vt:lpwstr>
      </vt:variant>
      <vt:variant>
        <vt:i4>1507388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_Toc155499189</vt:lpwstr>
      </vt:variant>
      <vt:variant>
        <vt:i4>1507388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_Toc155499188</vt:lpwstr>
      </vt:variant>
      <vt:variant>
        <vt:i4>1507388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_Toc155499187</vt:lpwstr>
      </vt:variant>
      <vt:variant>
        <vt:i4>1507388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_Toc155499186</vt:lpwstr>
      </vt:variant>
      <vt:variant>
        <vt:i4>1507388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_Toc155499185</vt:lpwstr>
      </vt:variant>
      <vt:variant>
        <vt:i4>1507388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_Toc155499184</vt:lpwstr>
      </vt:variant>
      <vt:variant>
        <vt:i4>1507388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_Toc155499183</vt:lpwstr>
      </vt:variant>
      <vt:variant>
        <vt:i4>1507388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_Toc155499182</vt:lpwstr>
      </vt:variant>
      <vt:variant>
        <vt:i4>1507388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_Toc155499181</vt:lpwstr>
      </vt:variant>
      <vt:variant>
        <vt:i4>1507388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_Toc155499180</vt:lpwstr>
      </vt:variant>
      <vt:variant>
        <vt:i4>1572924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_Toc155499179</vt:lpwstr>
      </vt:variant>
      <vt:variant>
        <vt:i4>1572924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_Toc155499178</vt:lpwstr>
      </vt:variant>
      <vt:variant>
        <vt:i4>1572924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_Toc155499177</vt:lpwstr>
      </vt:variant>
      <vt:variant>
        <vt:i4>1572924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_Toc155499176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Engenharia de requisitos</dc:title>
  <dc:subject>Software Requirements Specification – vERSION 1.0</dc:subject>
  <dc:creator>1201000 Bruno Ribeiro 1201001 Carlos Rodrigues 1201007 José Pessoa      1201477 Francisco Borges</dc:creator>
  <cp:keywords/>
  <dc:description/>
  <cp:lastModifiedBy>José Pessoa (1201007)</cp:lastModifiedBy>
  <cp:revision>4</cp:revision>
  <cp:lastPrinted>2024-01-07T18:36:00Z</cp:lastPrinted>
  <dcterms:created xsi:type="dcterms:W3CDTF">2024-01-07T18:36:00Z</dcterms:created>
  <dcterms:modified xsi:type="dcterms:W3CDTF">2024-01-07T18:36:00Z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TC029193399991</vt:lpwstr>
  </property>
  <property fmtid="{D5CDD505-2E9C-101B-9397-08002B2CF9AE}" pid="3" name="ContentTypeId">
    <vt:lpwstr>0x01010071031C1978A87F41AC16BED15B3B4DA2</vt:lpwstr>
  </property>
</Properties>
</file>